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2431F" w14:textId="5018735D" w:rsidR="00777505" w:rsidRPr="006904C1" w:rsidRDefault="00777505" w:rsidP="00183460">
      <w:pPr>
        <w:ind w:firstLine="0"/>
        <w:rPr>
          <w:rFonts w:cs="Times New Roman"/>
          <w:noProof/>
          <w:szCs w:val="24"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777505" w14:paraId="2577AD40" w14:textId="77777777" w:rsidTr="00B7614B">
        <w:tc>
          <w:tcPr>
            <w:tcW w:w="4821" w:type="dxa"/>
          </w:tcPr>
          <w:p w14:paraId="655491D8" w14:textId="77777777" w:rsidR="00777505" w:rsidRPr="00646136" w:rsidRDefault="00777505" w:rsidP="00777505">
            <w:pPr>
              <w:ind w:firstLine="0"/>
            </w:pPr>
          </w:p>
        </w:tc>
        <w:tc>
          <w:tcPr>
            <w:tcW w:w="1162" w:type="dxa"/>
          </w:tcPr>
          <w:p w14:paraId="786BF590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0B89D4E" w14:textId="77777777" w:rsidR="00777505" w:rsidRPr="00646136" w:rsidRDefault="00777505" w:rsidP="00777505">
            <w:pPr>
              <w:ind w:firstLine="0"/>
            </w:pPr>
            <w:r w:rsidRPr="00646136">
              <w:t>УТВЕРЖДАЮ</w:t>
            </w:r>
          </w:p>
        </w:tc>
      </w:tr>
      <w:tr w:rsidR="00777505" w14:paraId="21F77D99" w14:textId="77777777" w:rsidTr="00B7614B">
        <w:trPr>
          <w:trHeight w:val="2047"/>
        </w:trPr>
        <w:tc>
          <w:tcPr>
            <w:tcW w:w="4821" w:type="dxa"/>
            <w:hideMark/>
          </w:tcPr>
          <w:p w14:paraId="7B3E4A03" w14:textId="77777777" w:rsidR="00777505" w:rsidRPr="00F62A47" w:rsidRDefault="00777505" w:rsidP="00777505">
            <w:pPr>
              <w:ind w:firstLine="0"/>
            </w:pPr>
          </w:p>
        </w:tc>
        <w:tc>
          <w:tcPr>
            <w:tcW w:w="1162" w:type="dxa"/>
          </w:tcPr>
          <w:p w14:paraId="1FAA4629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62524A1D" w14:textId="3A8DAE50" w:rsidR="00777505" w:rsidRPr="00304CD6" w:rsidRDefault="00E645D8" w:rsidP="00777505">
            <w:pPr>
              <w:ind w:firstLine="0"/>
            </w:pPr>
            <w:r>
              <w:t>Руководитель дисциплины</w:t>
            </w:r>
          </w:p>
          <w:p w14:paraId="09F235B9" w14:textId="22FB3DFB" w:rsidR="00777505" w:rsidRPr="00304CD6" w:rsidRDefault="00777505" w:rsidP="00777505">
            <w:pPr>
              <w:ind w:firstLine="0"/>
            </w:pPr>
            <w:r w:rsidRPr="00304CD6">
              <w:t>________________</w:t>
            </w:r>
            <w:r w:rsidR="00304CD6" w:rsidRPr="00304CD6">
              <w:t xml:space="preserve"> Долженкова М.Л.</w:t>
            </w:r>
            <w:r w:rsidRPr="00304CD6">
              <w:t xml:space="preserve"> </w:t>
            </w:r>
          </w:p>
          <w:p w14:paraId="2C039F00" w14:textId="77777777" w:rsidR="00777505" w:rsidRPr="00CD0405" w:rsidRDefault="00777505" w:rsidP="00777505">
            <w:pPr>
              <w:ind w:firstLine="0"/>
              <w:rPr>
                <w:highlight w:val="yellow"/>
              </w:rPr>
            </w:pPr>
            <w:r w:rsidRPr="00304CD6">
              <w:t>«____» _____________ 20__ г.</w:t>
            </w:r>
          </w:p>
        </w:tc>
      </w:tr>
    </w:tbl>
    <w:p w14:paraId="6C719F3E" w14:textId="77777777" w:rsidR="00777505" w:rsidRPr="00646136" w:rsidRDefault="00777505" w:rsidP="00183460">
      <w:pPr>
        <w:ind w:firstLine="0"/>
      </w:pPr>
    </w:p>
    <w:p w14:paraId="5DF70A5A" w14:textId="77777777" w:rsidR="00777505" w:rsidRPr="002C5391" w:rsidRDefault="00777505" w:rsidP="00777505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69551036" w14:textId="77777777" w:rsidR="00777505" w:rsidRDefault="00777505" w:rsidP="00CE2CB8">
      <w:pPr>
        <w:spacing w:before="120"/>
        <w:ind w:firstLine="0"/>
        <w:jc w:val="center"/>
      </w:pPr>
      <w:r w:rsidRPr="00646136">
        <w:t xml:space="preserve">на </w:t>
      </w:r>
      <w:r>
        <w:t>разработку</w:t>
      </w:r>
    </w:p>
    <w:p w14:paraId="7F5BC892" w14:textId="6FA92C77" w:rsidR="00777505" w:rsidRPr="002F70D1" w:rsidRDefault="00CD0405" w:rsidP="00777505">
      <w:pPr>
        <w:ind w:firstLine="0"/>
        <w:jc w:val="center"/>
        <w:rPr>
          <w:rFonts w:cs="Times New Roman"/>
          <w:u w:val="single"/>
        </w:rPr>
      </w:pPr>
      <w:r>
        <w:rPr>
          <w:rFonts w:eastAsia="Malgun Gothic" w:cs="Times New Roman"/>
          <w:u w:val="single"/>
        </w:rPr>
        <w:t>информационной системы</w:t>
      </w:r>
      <w:r w:rsidRPr="00CD0405">
        <w:rPr>
          <w:rFonts w:eastAsia="Malgun Gothic" w:cs="Times New Roman"/>
          <w:u w:val="single"/>
        </w:rPr>
        <w:t xml:space="preserve"> персонализированного планирования тренировок с динамической корректировкой нагрузки</w:t>
      </w:r>
    </w:p>
    <w:p w14:paraId="4ABCDCC9" w14:textId="77777777" w:rsidR="00183460" w:rsidRPr="00A14723" w:rsidRDefault="00183460" w:rsidP="00777505">
      <w:pPr>
        <w:ind w:firstLine="0"/>
        <w:jc w:val="center"/>
      </w:pPr>
    </w:p>
    <w:p w14:paraId="7F2A8AE3" w14:textId="77777777" w:rsidR="00777505" w:rsidRDefault="00777505" w:rsidP="00777505"/>
    <w:p w14:paraId="32EB055F" w14:textId="77777777" w:rsidR="00183460" w:rsidRPr="00646136" w:rsidRDefault="00183460" w:rsidP="00777505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777505" w14:paraId="296B8887" w14:textId="77777777" w:rsidTr="00B7614B">
        <w:tc>
          <w:tcPr>
            <w:tcW w:w="4821" w:type="dxa"/>
          </w:tcPr>
          <w:p w14:paraId="1E1F1E6D" w14:textId="77777777" w:rsidR="00777505" w:rsidRPr="00646136" w:rsidRDefault="00777505" w:rsidP="00777505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2ADF0E18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A2C8808" w14:textId="7C6458A5" w:rsidR="00777505" w:rsidRPr="00646136" w:rsidRDefault="00777505" w:rsidP="00777505">
            <w:pPr>
              <w:ind w:firstLine="0"/>
            </w:pPr>
          </w:p>
        </w:tc>
      </w:tr>
      <w:tr w:rsidR="00777505" w14:paraId="7C54532B" w14:textId="77777777" w:rsidTr="00253C3C">
        <w:trPr>
          <w:trHeight w:val="1713"/>
        </w:trPr>
        <w:tc>
          <w:tcPr>
            <w:tcW w:w="4821" w:type="dxa"/>
            <w:hideMark/>
          </w:tcPr>
          <w:p w14:paraId="1D6172EB" w14:textId="77777777" w:rsidR="00777505" w:rsidRPr="00646136" w:rsidRDefault="00777505" w:rsidP="00777505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3E826CF9" w14:textId="07B3BD9F" w:rsidR="00777505" w:rsidRPr="00646136" w:rsidRDefault="00777505" w:rsidP="00777505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2F70D1">
              <w:t>Вершинин Г.С.</w:t>
            </w:r>
          </w:p>
          <w:p w14:paraId="2C9B70DD" w14:textId="77777777" w:rsidR="00777505" w:rsidRPr="00646136" w:rsidRDefault="00777505" w:rsidP="00777505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245910B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77205C6" w14:textId="30A9AB8D" w:rsidR="00777505" w:rsidRPr="00D37FCB" w:rsidRDefault="00777505" w:rsidP="00777505">
            <w:pPr>
              <w:ind w:firstLine="0"/>
            </w:pPr>
          </w:p>
        </w:tc>
      </w:tr>
      <w:tr w:rsidR="00777505" w14:paraId="619CDA99" w14:textId="77777777" w:rsidTr="00B7614B">
        <w:trPr>
          <w:trHeight w:val="419"/>
        </w:trPr>
        <w:tc>
          <w:tcPr>
            <w:tcW w:w="4821" w:type="dxa"/>
          </w:tcPr>
          <w:p w14:paraId="4A079B72" w14:textId="77777777" w:rsidR="00777505" w:rsidRPr="00D31A36" w:rsidRDefault="00777505" w:rsidP="00777505">
            <w:pPr>
              <w:ind w:firstLine="0"/>
            </w:pPr>
          </w:p>
        </w:tc>
        <w:tc>
          <w:tcPr>
            <w:tcW w:w="1134" w:type="dxa"/>
          </w:tcPr>
          <w:p w14:paraId="20E343F3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9B28B75" w14:textId="78271291" w:rsidR="00777505" w:rsidRPr="00D31A36" w:rsidRDefault="00777505" w:rsidP="00777505">
            <w:pPr>
              <w:ind w:firstLine="0"/>
            </w:pPr>
          </w:p>
        </w:tc>
      </w:tr>
      <w:tr w:rsidR="00777505" w14:paraId="18A90771" w14:textId="77777777" w:rsidTr="00B7614B">
        <w:trPr>
          <w:trHeight w:val="1713"/>
        </w:trPr>
        <w:tc>
          <w:tcPr>
            <w:tcW w:w="4821" w:type="dxa"/>
          </w:tcPr>
          <w:p w14:paraId="597B0A47" w14:textId="77777777" w:rsidR="00777505" w:rsidRPr="00D31A36" w:rsidRDefault="00777505" w:rsidP="00777505">
            <w:pPr>
              <w:ind w:firstLine="0"/>
            </w:pPr>
          </w:p>
        </w:tc>
        <w:tc>
          <w:tcPr>
            <w:tcW w:w="1134" w:type="dxa"/>
          </w:tcPr>
          <w:p w14:paraId="604638CE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EF1ADE4" w14:textId="0E00366C" w:rsidR="00777505" w:rsidRPr="00D31A36" w:rsidRDefault="00777505" w:rsidP="00777505">
            <w:pPr>
              <w:ind w:firstLine="0"/>
            </w:pPr>
          </w:p>
        </w:tc>
      </w:tr>
      <w:tr w:rsidR="00777505" w14:paraId="7A7890D2" w14:textId="77777777" w:rsidTr="00B7614B">
        <w:trPr>
          <w:trHeight w:val="425"/>
        </w:trPr>
        <w:tc>
          <w:tcPr>
            <w:tcW w:w="4821" w:type="dxa"/>
          </w:tcPr>
          <w:p w14:paraId="278F42CF" w14:textId="77777777" w:rsidR="00777505" w:rsidRPr="00D31A36" w:rsidRDefault="00777505" w:rsidP="00777505">
            <w:pPr>
              <w:ind w:firstLine="0"/>
            </w:pPr>
          </w:p>
        </w:tc>
        <w:tc>
          <w:tcPr>
            <w:tcW w:w="1134" w:type="dxa"/>
          </w:tcPr>
          <w:p w14:paraId="3E02C0FD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AB26FD2" w14:textId="39347685" w:rsidR="00777505" w:rsidRDefault="00777505" w:rsidP="00777505">
            <w:pPr>
              <w:ind w:firstLine="0"/>
            </w:pPr>
          </w:p>
        </w:tc>
      </w:tr>
      <w:tr w:rsidR="00777505" w14:paraId="7CE0B62E" w14:textId="77777777" w:rsidTr="00B7614B">
        <w:trPr>
          <w:trHeight w:val="1566"/>
        </w:trPr>
        <w:tc>
          <w:tcPr>
            <w:tcW w:w="4821" w:type="dxa"/>
          </w:tcPr>
          <w:p w14:paraId="7E58B7B4" w14:textId="77777777" w:rsidR="00777505" w:rsidRPr="00D31A36" w:rsidRDefault="00777505" w:rsidP="00777505">
            <w:pPr>
              <w:ind w:firstLine="0"/>
            </w:pPr>
          </w:p>
        </w:tc>
        <w:tc>
          <w:tcPr>
            <w:tcW w:w="1134" w:type="dxa"/>
          </w:tcPr>
          <w:p w14:paraId="2C8C787E" w14:textId="77777777" w:rsidR="00777505" w:rsidRPr="00646136" w:rsidRDefault="00777505" w:rsidP="0077750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310F701" w14:textId="2CB3A961" w:rsidR="00777505" w:rsidRDefault="00777505" w:rsidP="00777505">
            <w:pPr>
              <w:ind w:firstLine="0"/>
            </w:pPr>
          </w:p>
        </w:tc>
      </w:tr>
    </w:tbl>
    <w:p w14:paraId="53B9F43A" w14:textId="77777777" w:rsidR="00777505" w:rsidRDefault="00777505" w:rsidP="00777505">
      <w:pPr>
        <w:ind w:firstLine="0"/>
      </w:pPr>
    </w:p>
    <w:p w14:paraId="45EA471F" w14:textId="77777777" w:rsidR="00CE2CB8" w:rsidRPr="00B475F9" w:rsidRDefault="00CE2CB8" w:rsidP="00777505">
      <w:pPr>
        <w:ind w:firstLine="0"/>
      </w:pPr>
    </w:p>
    <w:p w14:paraId="15D082F6" w14:textId="56395394" w:rsidR="00990EAC" w:rsidRPr="00CE2CB8" w:rsidRDefault="00777505" w:rsidP="00CE2CB8">
      <w:pPr>
        <w:ind w:firstLine="0"/>
        <w:jc w:val="center"/>
        <w:rPr>
          <w:lang w:val="en-US"/>
        </w:rPr>
        <w:sectPr w:rsidR="00990EAC" w:rsidRPr="00CE2CB8">
          <w:pgSz w:w="11907" w:h="16840"/>
          <w:pgMar w:top="1134" w:right="851" w:bottom="1134" w:left="1418" w:header="720" w:footer="720" w:gutter="0"/>
          <w:cols w:space="720"/>
        </w:sectPr>
      </w:pPr>
      <w:r>
        <w:t>202</w:t>
      </w:r>
      <w:r w:rsidR="00253C3C">
        <w:t>6</w:t>
      </w:r>
    </w:p>
    <w:p w14:paraId="7B3CC18C" w14:textId="1BCDB04B" w:rsidR="00990EAC" w:rsidRPr="006904C1" w:rsidRDefault="00990EAC" w:rsidP="00A6518F">
      <w:pPr>
        <w:pStyle w:val="vguCContentName"/>
        <w:rPr>
          <w:rFonts w:cs="Times New Roman"/>
          <w:szCs w:val="24"/>
        </w:rPr>
      </w:pPr>
      <w:r w:rsidRPr="006904C1">
        <w:rPr>
          <w:rFonts w:cs="Times New Roman"/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6904C1" w:rsidRDefault="00442256">
          <w:pPr>
            <w:pStyle w:val="afb"/>
            <w:rPr>
              <w:rFonts w:ascii="Times New Roman" w:hAnsi="Times New Roman" w:cs="Times New Roman"/>
              <w:sz w:val="24"/>
              <w:szCs w:val="24"/>
            </w:rPr>
          </w:pPr>
        </w:p>
        <w:p w14:paraId="7CF1D53E" w14:textId="4DF0B477" w:rsidR="002039F2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6904C1">
            <w:fldChar w:fldCharType="begin"/>
          </w:r>
          <w:r w:rsidRPr="006904C1">
            <w:instrText xml:space="preserve"> TOC \o "1-3" \h \z \u </w:instrText>
          </w:r>
          <w:r w:rsidRPr="006904C1">
            <w:fldChar w:fldCharType="separate"/>
          </w:r>
          <w:hyperlink w:anchor="_Toc242051104" w:history="1">
            <w:r w:rsidR="002039F2" w:rsidRPr="00F96DE5">
              <w:rPr>
                <w:rStyle w:val="a6"/>
              </w:rPr>
              <w:t>Введение</w:t>
            </w:r>
            <w:r w:rsidR="002039F2">
              <w:rPr>
                <w:webHidden/>
              </w:rPr>
              <w:tab/>
            </w:r>
            <w:r w:rsidR="002039F2">
              <w:rPr>
                <w:webHidden/>
              </w:rPr>
              <w:fldChar w:fldCharType="begin"/>
            </w:r>
            <w:r w:rsidR="002039F2">
              <w:rPr>
                <w:webHidden/>
              </w:rPr>
              <w:instrText xml:space="preserve"> PAGEREF _Toc242051104 \h </w:instrText>
            </w:r>
            <w:r w:rsidR="002039F2">
              <w:rPr>
                <w:webHidden/>
              </w:rPr>
            </w:r>
            <w:r w:rsidR="002039F2">
              <w:rPr>
                <w:webHidden/>
              </w:rPr>
              <w:fldChar w:fldCharType="separate"/>
            </w:r>
            <w:r w:rsidR="002039F2">
              <w:rPr>
                <w:webHidden/>
              </w:rPr>
              <w:t>3</w:t>
            </w:r>
            <w:r w:rsidR="002039F2">
              <w:rPr>
                <w:webHidden/>
              </w:rPr>
              <w:fldChar w:fldCharType="end"/>
            </w:r>
          </w:hyperlink>
        </w:p>
        <w:p w14:paraId="648EA5E1" w14:textId="08E901BC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05" w:history="1">
            <w:r w:rsidRPr="00F96DE5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7E9A67" w14:textId="621A03BB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06" w:history="1">
            <w:r w:rsidRPr="00F96DE5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F65050" w14:textId="25086D59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07" w:history="1">
            <w:r w:rsidRPr="00F96DE5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273E04E" w14:textId="766966CC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08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27108F8" w14:textId="4DE0F106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09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571FD05" w14:textId="23788FD2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0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046403" w14:textId="0A37B723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1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07D8D99" w14:textId="1FD37FF5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2" w:history="1">
            <w:r w:rsidRPr="00F96DE5">
              <w:rPr>
                <w:rStyle w:val="a6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BADFD80" w14:textId="47838AB2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3" w:history="1">
            <w:r w:rsidRPr="00F96DE5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E2E5F3" w14:textId="721360D1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4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Fitbod: Workout &amp; Gym Planner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79C7BF0" w14:textId="26022012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5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HumanGO: AI Training Planner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4B65CE" w14:textId="761B3EE2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6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2PEAK Cycling Triathlon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C8D4B7B" w14:textId="76F78B56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7" w:history="1">
            <w:r w:rsidRPr="00F96DE5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39577A3" w14:textId="40E0C7C7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8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1B8CC4" w14:textId="66838B59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19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3F43244" w14:textId="403027C1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0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A39263B" w14:textId="14DD2532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1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D7C82DF" w14:textId="426AE55C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2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CB56BE4" w14:textId="5BF30C6D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3" w:history="1">
            <w:r w:rsidRPr="00F96DE5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6F90397" w14:textId="4BF18C1D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4" w:history="1">
            <w:r w:rsidRPr="00F96DE5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A0B71C7" w14:textId="2D08621D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5" w:history="1">
            <w:r w:rsidRPr="00F96DE5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форматам хранения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418A26E" w14:textId="0C182D4C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6" w:history="1">
            <w:r w:rsidRPr="00F96DE5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01C2637" w14:textId="28603D81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7" w:history="1">
            <w:r w:rsidRPr="00F96DE5">
              <w:rPr>
                <w:rStyle w:val="a6"/>
              </w:rPr>
              <w:t>5.5.5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2F2ADB3" w14:textId="78407D4F" w:rsidR="002039F2" w:rsidRDefault="002039F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8" w:history="1">
            <w:r w:rsidRPr="00F96DE5">
              <w:rPr>
                <w:rStyle w:val="a6"/>
              </w:rPr>
              <w:t>5.5.6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2FE7BD4" w14:textId="29C73523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29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7E14709" w14:textId="1BD1DEE4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30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86F07FF" w14:textId="256EC610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31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692B8C6" w14:textId="7D09C848" w:rsidR="002039F2" w:rsidRDefault="002039F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32" w:history="1">
            <w:r w:rsidRPr="00F96DE5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5C7566D" w14:textId="7D72AEA0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33" w:history="1">
            <w:r w:rsidRPr="00F96DE5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B4B6CEA" w14:textId="6BA02EDB" w:rsidR="002039F2" w:rsidRDefault="002039F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2051134" w:history="1">
            <w:r w:rsidRPr="00F96DE5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F96DE5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_Toc242051134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CF0F4E1" w14:textId="4DA98F78" w:rsidR="00442256" w:rsidRPr="006904C1" w:rsidRDefault="00442256" w:rsidP="0023221D">
          <w:pPr>
            <w:rPr>
              <w:rFonts w:cs="Times New Roman"/>
              <w:szCs w:val="24"/>
            </w:rPr>
          </w:pPr>
          <w:r w:rsidRPr="006904C1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6904C1" w:rsidRDefault="005A4E60">
      <w:pPr>
        <w:spacing w:before="0" w:after="200" w:line="276" w:lineRule="auto"/>
        <w:ind w:firstLine="0"/>
        <w:contextualSpacing w:val="0"/>
        <w:jc w:val="left"/>
        <w:rPr>
          <w:rFonts w:cs="Times New Roman"/>
          <w:bCs/>
          <w:noProof/>
          <w:szCs w:val="24"/>
        </w:rPr>
      </w:pPr>
      <w:r w:rsidRPr="006904C1">
        <w:rPr>
          <w:rFonts w:cs="Times New Roman"/>
          <w:bCs/>
          <w:noProof/>
          <w:szCs w:val="24"/>
        </w:rPr>
        <w:br w:type="page"/>
      </w:r>
    </w:p>
    <w:p w14:paraId="4CEE3E82" w14:textId="431F0445" w:rsidR="00303DC8" w:rsidRPr="00F0198A" w:rsidRDefault="00442256" w:rsidP="00597BAF">
      <w:pPr>
        <w:pStyle w:val="1"/>
        <w:numPr>
          <w:ilvl w:val="0"/>
          <w:numId w:val="0"/>
        </w:numPr>
        <w:spacing w:after="240"/>
        <w:ind w:left="851"/>
        <w:rPr>
          <w:szCs w:val="24"/>
        </w:rPr>
      </w:pPr>
      <w:bookmarkStart w:id="0" w:name="_Toc242051104"/>
      <w:r w:rsidRPr="006904C1">
        <w:rPr>
          <w:szCs w:val="24"/>
        </w:rPr>
        <w:lastRenderedPageBreak/>
        <w:t>Вв</w:t>
      </w:r>
      <w:r w:rsidR="005A4E60" w:rsidRPr="006904C1">
        <w:rPr>
          <w:szCs w:val="24"/>
        </w:rPr>
        <w:t>едение</w:t>
      </w:r>
      <w:bookmarkEnd w:id="0"/>
    </w:p>
    <w:p w14:paraId="6E645933" w14:textId="121BA8B0" w:rsidR="009378F7" w:rsidRDefault="009378F7" w:rsidP="009378F7">
      <w:r>
        <w:t>В данном документе представлено техническое задание на разработку</w:t>
      </w:r>
      <w:r w:rsidR="002407BC">
        <w:t xml:space="preserve"> </w:t>
      </w:r>
      <w:r w:rsidR="00CD0405" w:rsidRPr="00CD0405">
        <w:t>информационной системы персонализированного планирования тренировок с динамической корректировкой нагрузки</w:t>
      </w:r>
      <w:r>
        <w:t>.</w:t>
      </w:r>
    </w:p>
    <w:p w14:paraId="1ABEDEE8" w14:textId="77777777" w:rsidR="009378F7" w:rsidRDefault="009378F7" w:rsidP="009378F7">
      <w:r>
        <w:t>Настоящее техническое задание содержит требования к разработке проекта, его цель, задачи, информацию об исполнителях и заказчиках, сроки и назначение, включается в себя описание предметной области проекта, основные определения и требования к результатам работы, порядку их сдачи и приёмки.</w:t>
      </w:r>
    </w:p>
    <w:p w14:paraId="277A3AFB" w14:textId="77777777" w:rsidR="009378F7" w:rsidRPr="001523E5" w:rsidRDefault="009378F7" w:rsidP="009378F7">
      <w:r>
        <w:t>Настоящий документ предназначен для специалиста, который осуществляет разработку программы, с целью понимания требований к проекту, а также для представителей заказчика, с целью подтверждения соответствия разработки требованиям и приёмки работы.</w:t>
      </w:r>
    </w:p>
    <w:p w14:paraId="2D459B9F" w14:textId="5A4735FC" w:rsidR="00306387" w:rsidRPr="006904C1" w:rsidRDefault="00306387" w:rsidP="309EB7E1">
      <w:pPr>
        <w:rPr>
          <w:rFonts w:cs="Times New Roman"/>
          <w:szCs w:val="24"/>
        </w:rPr>
      </w:pPr>
    </w:p>
    <w:p w14:paraId="794047BB" w14:textId="4613A314" w:rsidR="00A63893" w:rsidRPr="006904C1" w:rsidRDefault="00EB6A0B" w:rsidP="002039F2">
      <w:pPr>
        <w:pStyle w:val="1"/>
        <w:spacing w:after="240"/>
        <w:rPr>
          <w:szCs w:val="24"/>
        </w:rPr>
      </w:pPr>
      <w:bookmarkStart w:id="1" w:name="_Toc74526610"/>
      <w:bookmarkStart w:id="2" w:name="_Toc128474254"/>
      <w:bookmarkStart w:id="3" w:name="_Toc242051105"/>
      <w:r w:rsidRPr="006904C1">
        <w:rPr>
          <w:szCs w:val="24"/>
        </w:rPr>
        <w:lastRenderedPageBreak/>
        <w:t>Термины и определения</w:t>
      </w:r>
      <w:bookmarkEnd w:id="3"/>
    </w:p>
    <w:p w14:paraId="692E7E31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Интерфейс – набор элементов, позволяющих пользователю взаимодействовать с программным обеспечением.</w:t>
      </w:r>
    </w:p>
    <w:p w14:paraId="37ABFD56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Тренировочная программа – набор упражнений с указанием параметров нагрузки (вес, количество повторений и подходов), сформированный для пользователя на определённый период.</w:t>
      </w:r>
    </w:p>
    <w:p w14:paraId="5C22966B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Упражнение – элементарная единица тренировочной программы, характеризующаяся задействованными группами мышц, уровнем сложности и необходимым инвентарём.</w:t>
      </w:r>
    </w:p>
    <w:p w14:paraId="35F18055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Подход – однократное выполнение упражнения с заданным количеством повторений.</w:t>
      </w:r>
    </w:p>
    <w:p w14:paraId="0CD50138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Повторение – однократное выполнение двигательного действия в рамках подхода.</w:t>
      </w:r>
    </w:p>
    <w:p w14:paraId="629C67A1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Нагрузка – совокупный объём физического воздействия на организм, определяемый весом отягощения, количеством подходов и повторений.</w:t>
      </w:r>
    </w:p>
    <w:p w14:paraId="254084B9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Динамическая корректировка нагрузки – автоматическое изменение параметров тренировочной программы на основе фактически выполненной нагрузки и обратной связи пользователя.</w:t>
      </w:r>
    </w:p>
    <w:p w14:paraId="37308300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Прогрессивная перегрузка – принцип постепенного увеличения нагрузки, необходимый для роста силовых показателей.</w:t>
      </w:r>
    </w:p>
    <w:p w14:paraId="5B1E7003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Перетренированность – состояние организма, вызванное чрезмерной нагрузкой без достаточного восстановления.</w:t>
      </w:r>
    </w:p>
    <w:p w14:paraId="39BC1B33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Восстановление – период времени, необходимый организму для возврата к исходному состоянию после тренировки.</w:t>
      </w:r>
    </w:p>
    <w:p w14:paraId="006C53E4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Профиль пользователя – совокупность данных о пользователе (физические параметры, уровень подготовки, цели, доступный инвентарь), используемых для формирования тренировочной программы.</w:t>
      </w:r>
    </w:p>
    <w:p w14:paraId="56DAF591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Носимое устройство – электронное устройство (фитнес-браслет, умные часы), используемое для сбора физиологических данных пользователя.</w:t>
      </w:r>
    </w:p>
    <w:p w14:paraId="290BAE2B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proofErr w:type="spellStart"/>
      <w:r w:rsidRPr="00476457">
        <w:rPr>
          <w:rFonts w:cs="Times New Roman"/>
        </w:rPr>
        <w:t>Push</w:t>
      </w:r>
      <w:proofErr w:type="spellEnd"/>
      <w:r w:rsidRPr="00476457">
        <w:rPr>
          <w:rFonts w:cs="Times New Roman"/>
        </w:rPr>
        <w:t>-уведомление – всплывающее сообщение от приложения на экране устройства.</w:t>
      </w:r>
    </w:p>
    <w:p w14:paraId="40257B8B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 xml:space="preserve">CRUD – набор операций с данными: </w:t>
      </w:r>
      <w:proofErr w:type="spellStart"/>
      <w:r w:rsidRPr="00476457">
        <w:rPr>
          <w:rFonts w:cs="Times New Roman"/>
        </w:rPr>
        <w:t>Create</w:t>
      </w:r>
      <w:proofErr w:type="spellEnd"/>
      <w:r w:rsidRPr="00476457">
        <w:rPr>
          <w:rFonts w:cs="Times New Roman"/>
        </w:rPr>
        <w:t xml:space="preserve">, </w:t>
      </w:r>
      <w:proofErr w:type="spellStart"/>
      <w:r w:rsidRPr="00476457">
        <w:rPr>
          <w:rFonts w:cs="Times New Roman"/>
        </w:rPr>
        <w:t>Read</w:t>
      </w:r>
      <w:proofErr w:type="spellEnd"/>
      <w:r w:rsidRPr="00476457">
        <w:rPr>
          <w:rFonts w:cs="Times New Roman"/>
        </w:rPr>
        <w:t xml:space="preserve">, </w:t>
      </w:r>
      <w:proofErr w:type="spellStart"/>
      <w:r w:rsidRPr="00476457">
        <w:rPr>
          <w:rFonts w:cs="Times New Roman"/>
        </w:rPr>
        <w:t>Update</w:t>
      </w:r>
      <w:proofErr w:type="spellEnd"/>
      <w:r w:rsidRPr="00476457">
        <w:rPr>
          <w:rFonts w:cs="Times New Roman"/>
        </w:rPr>
        <w:t xml:space="preserve">, </w:t>
      </w:r>
      <w:proofErr w:type="spellStart"/>
      <w:r w:rsidRPr="00476457">
        <w:rPr>
          <w:rFonts w:cs="Times New Roman"/>
        </w:rPr>
        <w:t>Delete</w:t>
      </w:r>
      <w:proofErr w:type="spellEnd"/>
      <w:r w:rsidRPr="00476457">
        <w:rPr>
          <w:rFonts w:cs="Times New Roman"/>
        </w:rPr>
        <w:t>.</w:t>
      </w:r>
    </w:p>
    <w:p w14:paraId="790147C1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IDE – комплекс программных средств для разработки ПО.</w:t>
      </w:r>
    </w:p>
    <w:p w14:paraId="412AA329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 xml:space="preserve">СТП </w:t>
      </w:r>
      <w:proofErr w:type="spellStart"/>
      <w:r w:rsidRPr="00476457">
        <w:rPr>
          <w:rFonts w:cs="Times New Roman"/>
        </w:rPr>
        <w:t>ВятГУ</w:t>
      </w:r>
      <w:proofErr w:type="spellEnd"/>
      <w:r w:rsidRPr="00476457">
        <w:rPr>
          <w:rFonts w:cs="Times New Roman"/>
        </w:rPr>
        <w:t xml:space="preserve"> 101-2004 – требования к структуре, содержанию и оформлению документов университета.</w:t>
      </w:r>
    </w:p>
    <w:p w14:paraId="1BC2330A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ГОСТ 34.602-2020 – структура ТЗ, перечень разделов и рекомендации по заполнению.</w:t>
      </w:r>
    </w:p>
    <w:p w14:paraId="042CC3A1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ГОСТ 19.101-2024 – виды программных документов.</w:t>
      </w:r>
    </w:p>
    <w:p w14:paraId="4459A56B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ГОСТ Р 27.301-2011 – анализ и прогнозирование надёжности.</w:t>
      </w:r>
    </w:p>
    <w:p w14:paraId="3E2BE0F9" w14:textId="77777777" w:rsidR="00476457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lastRenderedPageBreak/>
        <w:t>ГОСТ 7.32-2017 – требования к отчётам о НИР.</w:t>
      </w:r>
    </w:p>
    <w:p w14:paraId="75B7F77E" w14:textId="72356A2B" w:rsidR="00F46E4C" w:rsidRPr="00476457" w:rsidRDefault="00476457" w:rsidP="00476457">
      <w:pPr>
        <w:pStyle w:val="a4"/>
        <w:numPr>
          <w:ilvl w:val="0"/>
          <w:numId w:val="12"/>
        </w:numPr>
        <w:tabs>
          <w:tab w:val="clear" w:pos="1276"/>
          <w:tab w:val="left" w:pos="1418"/>
        </w:tabs>
        <w:ind w:left="0" w:firstLine="851"/>
        <w:rPr>
          <w:rFonts w:cs="Times New Roman"/>
        </w:rPr>
      </w:pPr>
      <w:r w:rsidRPr="00476457">
        <w:rPr>
          <w:rFonts w:cs="Times New Roman"/>
        </w:rPr>
        <w:t>ГОСТ Р 51583-2014 – требования к созданию автоматизированных систем, защите информации.</w:t>
      </w:r>
    </w:p>
    <w:p w14:paraId="04BD884C" w14:textId="77777777" w:rsidR="00861E3A" w:rsidRPr="001B2A4D" w:rsidRDefault="00861E3A" w:rsidP="002679FB">
      <w:pPr>
        <w:pStyle w:val="a4"/>
        <w:ind w:firstLine="851"/>
      </w:pPr>
    </w:p>
    <w:p w14:paraId="7B2400AA" w14:textId="77777777" w:rsidR="001B2A4D" w:rsidRPr="00106720" w:rsidRDefault="001B2A4D" w:rsidP="00306387">
      <w:pPr>
        <w:rPr>
          <w:rFonts w:cs="Times New Roman"/>
          <w:szCs w:val="24"/>
        </w:rPr>
      </w:pPr>
    </w:p>
    <w:p w14:paraId="37FD6451" w14:textId="77777777" w:rsidR="00D7624C" w:rsidRPr="006904C1" w:rsidRDefault="00D7624C" w:rsidP="00306387">
      <w:pPr>
        <w:rPr>
          <w:rFonts w:cs="Times New Roman"/>
          <w:szCs w:val="24"/>
        </w:rPr>
      </w:pPr>
    </w:p>
    <w:p w14:paraId="6924B148" w14:textId="709DA676" w:rsidR="26B8DED2" w:rsidRPr="006904C1" w:rsidRDefault="26B8DED2" w:rsidP="00306387">
      <w:pPr>
        <w:ind w:firstLine="0"/>
        <w:rPr>
          <w:rFonts w:cs="Times New Roman"/>
          <w:szCs w:val="24"/>
        </w:rPr>
      </w:pPr>
    </w:p>
    <w:p w14:paraId="63A1A4BE" w14:textId="5A4A5D2A" w:rsidR="00A82498" w:rsidRDefault="00A82498" w:rsidP="00597BAF">
      <w:pPr>
        <w:pStyle w:val="1"/>
        <w:spacing w:after="240"/>
        <w:rPr>
          <w:szCs w:val="24"/>
        </w:rPr>
      </w:pPr>
      <w:bookmarkStart w:id="4" w:name="_Toc242051106"/>
      <w:r w:rsidRPr="006904C1">
        <w:rPr>
          <w:szCs w:val="24"/>
        </w:rPr>
        <w:lastRenderedPageBreak/>
        <w:t>Перечень сокращений</w:t>
      </w:r>
      <w:bookmarkEnd w:id="4"/>
    </w:p>
    <w:p w14:paraId="2F650E89" w14:textId="792F4F4C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ПО </w:t>
      </w:r>
      <w:r w:rsidRPr="00476457">
        <w:t xml:space="preserve">– программное </w:t>
      </w:r>
      <w:r w:rsidRPr="00476457">
        <w:rPr>
          <w:lang w:val="en-US"/>
        </w:rPr>
        <w:t>обеспечение;</w:t>
      </w:r>
    </w:p>
    <w:p w14:paraId="52EB65DA" w14:textId="134D10D9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ИС </w:t>
      </w:r>
      <w:r w:rsidRPr="00476457">
        <w:t>–</w:t>
      </w:r>
      <w:r w:rsidRPr="00476457">
        <w:rPr>
          <w:lang w:val="en-US"/>
        </w:rPr>
        <w:t xml:space="preserve"> информационная система;</w:t>
      </w:r>
    </w:p>
    <w:p w14:paraId="7A379A45" w14:textId="508A9167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ОС </w:t>
      </w:r>
      <w:r w:rsidRPr="00476457">
        <w:t>–</w:t>
      </w:r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операционная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система</w:t>
      </w:r>
      <w:proofErr w:type="spellEnd"/>
      <w:r w:rsidRPr="00476457">
        <w:rPr>
          <w:lang w:val="en-US"/>
        </w:rPr>
        <w:t>;</w:t>
      </w:r>
    </w:p>
    <w:p w14:paraId="4E4956AE" w14:textId="31D9BD46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GUI </w:t>
      </w:r>
      <w:r w:rsidRPr="00476457">
        <w:t>–</w:t>
      </w:r>
      <w:r w:rsidRPr="00476457">
        <w:rPr>
          <w:lang w:val="en-US"/>
        </w:rPr>
        <w:t xml:space="preserve"> graphical user interface;</w:t>
      </w:r>
    </w:p>
    <w:p w14:paraId="6E8F2F78" w14:textId="4A4B09C2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</w:pPr>
      <w:r w:rsidRPr="00476457">
        <w:t>СУБД – система управления базами данных;</w:t>
      </w:r>
    </w:p>
    <w:p w14:paraId="061CFBC5" w14:textId="5629D1BF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БД </w:t>
      </w:r>
      <w:r w:rsidRPr="00476457">
        <w:t>–</w:t>
      </w:r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база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данных</w:t>
      </w:r>
      <w:proofErr w:type="spellEnd"/>
      <w:r w:rsidRPr="00476457">
        <w:rPr>
          <w:lang w:val="en-US"/>
        </w:rPr>
        <w:t>;</w:t>
      </w:r>
    </w:p>
    <w:p w14:paraId="20F35AB5" w14:textId="7F870180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>CRUD – Create, Read, Update, Delete;</w:t>
      </w:r>
    </w:p>
    <w:p w14:paraId="32EB96B0" w14:textId="32E3DEEF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CRM </w:t>
      </w:r>
      <w:r w:rsidRPr="00476457">
        <w:t>–</w:t>
      </w:r>
      <w:r w:rsidRPr="00476457">
        <w:rPr>
          <w:lang w:val="en-US"/>
        </w:rPr>
        <w:t xml:space="preserve"> Customer Relationship Management;</w:t>
      </w:r>
    </w:p>
    <w:p w14:paraId="1300BBFA" w14:textId="245C4B17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API </w:t>
      </w:r>
      <w:r w:rsidRPr="00476457">
        <w:t>–</w:t>
      </w:r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программный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интерфейс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приложения</w:t>
      </w:r>
      <w:proofErr w:type="spellEnd"/>
      <w:r w:rsidRPr="00476457">
        <w:rPr>
          <w:lang w:val="en-US"/>
        </w:rPr>
        <w:t>;</w:t>
      </w:r>
    </w:p>
    <w:p w14:paraId="1E3817BA" w14:textId="335B3416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UI </w:t>
      </w:r>
      <w:r w:rsidRPr="00476457">
        <w:t>–</w:t>
      </w:r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пользовательский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интерфейс</w:t>
      </w:r>
      <w:proofErr w:type="spellEnd"/>
      <w:r w:rsidRPr="00476457">
        <w:rPr>
          <w:lang w:val="en-US"/>
        </w:rPr>
        <w:t>;</w:t>
      </w:r>
    </w:p>
    <w:p w14:paraId="68F2ECFF" w14:textId="02088755" w:rsidR="00F46E4C" w:rsidRPr="00476457" w:rsidRDefault="00F46E4C" w:rsidP="00476457">
      <w:pPr>
        <w:pStyle w:val="a4"/>
        <w:numPr>
          <w:ilvl w:val="0"/>
          <w:numId w:val="13"/>
        </w:numPr>
        <w:tabs>
          <w:tab w:val="clear" w:pos="1276"/>
          <w:tab w:val="left" w:pos="1418"/>
        </w:tabs>
        <w:ind w:left="0" w:firstLine="851"/>
        <w:rPr>
          <w:lang w:val="en-US"/>
        </w:rPr>
      </w:pPr>
      <w:r w:rsidRPr="00476457">
        <w:rPr>
          <w:lang w:val="en-US"/>
        </w:rPr>
        <w:t xml:space="preserve">UX </w:t>
      </w:r>
      <w:r w:rsidRPr="00476457">
        <w:t>–</w:t>
      </w:r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пользовательский</w:t>
      </w:r>
      <w:proofErr w:type="spellEnd"/>
      <w:r w:rsidRPr="00476457">
        <w:rPr>
          <w:lang w:val="en-US"/>
        </w:rPr>
        <w:t xml:space="preserve"> </w:t>
      </w:r>
      <w:proofErr w:type="spellStart"/>
      <w:r w:rsidRPr="00476457">
        <w:rPr>
          <w:lang w:val="en-US"/>
        </w:rPr>
        <w:t>опыт</w:t>
      </w:r>
      <w:proofErr w:type="spellEnd"/>
      <w:r w:rsidRPr="00476457">
        <w:rPr>
          <w:lang w:val="en-US"/>
        </w:rPr>
        <w:t>.</w:t>
      </w:r>
    </w:p>
    <w:p w14:paraId="5F116087" w14:textId="77777777" w:rsidR="00077F9D" w:rsidRPr="00863E73" w:rsidRDefault="00077F9D" w:rsidP="003279C8">
      <w:pPr>
        <w:spacing w:before="0"/>
        <w:rPr>
          <w:lang w:val="en-US"/>
        </w:rPr>
      </w:pPr>
    </w:p>
    <w:p w14:paraId="38600864" w14:textId="7D888C5C" w:rsidR="00592879" w:rsidRPr="006904C1" w:rsidRDefault="00592879" w:rsidP="00597BAF">
      <w:pPr>
        <w:pStyle w:val="1"/>
        <w:spacing w:after="240"/>
        <w:rPr>
          <w:szCs w:val="24"/>
        </w:rPr>
      </w:pPr>
      <w:bookmarkStart w:id="5" w:name="_Toc242051107"/>
      <w:r w:rsidRPr="006904C1">
        <w:rPr>
          <w:szCs w:val="24"/>
        </w:rPr>
        <w:lastRenderedPageBreak/>
        <w:t>Основные сведения о разработке</w:t>
      </w:r>
      <w:bookmarkEnd w:id="5"/>
    </w:p>
    <w:p w14:paraId="170FFE13" w14:textId="7A72F4DE" w:rsidR="00306387" w:rsidRPr="00077F9D" w:rsidRDefault="00077F9D" w:rsidP="00077F9D">
      <w:r>
        <w:t xml:space="preserve">В настоящем разделе представлены основные сведения о разработке </w:t>
      </w:r>
      <w:r w:rsidR="00CD0405" w:rsidRPr="00CD0405">
        <w:t>информационной системы персонализированного планирования тренировок с динамической корректировкой нагрузки</w:t>
      </w:r>
      <w:r w:rsidR="00CD0405">
        <w:t xml:space="preserve"> (далее в документе </w:t>
      </w:r>
      <w:r w:rsidR="00CD0405" w:rsidRPr="00CD0405">
        <w:t>адаптивный планировщик тренировок</w:t>
      </w:r>
      <w:r w:rsidR="00CD0405">
        <w:t>)</w:t>
      </w:r>
      <w:r>
        <w:t>.</w:t>
      </w:r>
    </w:p>
    <w:p w14:paraId="41078D8B" w14:textId="665A6E91" w:rsidR="00F91124" w:rsidRPr="006904C1" w:rsidRDefault="00A52CF3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6" w:name="_Toc242051108"/>
      <w:r w:rsidRPr="006904C1">
        <w:rPr>
          <w:szCs w:val="24"/>
        </w:rPr>
        <w:t>Наименование разработки</w:t>
      </w:r>
      <w:bookmarkEnd w:id="6"/>
    </w:p>
    <w:p w14:paraId="724C57A8" w14:textId="1118711F" w:rsidR="00077F9D" w:rsidRPr="00BE3F46" w:rsidRDefault="00077F9D" w:rsidP="00077F9D">
      <w:r>
        <w:t>Наименование настоящей разработки является: «</w:t>
      </w:r>
      <w:r w:rsidR="00CD0405">
        <w:t>Информационная система</w:t>
      </w:r>
      <w:r w:rsidR="00CD0405" w:rsidRPr="00CD0405">
        <w:t xml:space="preserve"> персонализированного планирования тренировок с динамической корректировкой нагрузки</w:t>
      </w:r>
      <w:r>
        <w:t>».</w:t>
      </w:r>
    </w:p>
    <w:p w14:paraId="4D0F4268" w14:textId="1ED491D0" w:rsidR="00A52CF3" w:rsidRPr="006904C1" w:rsidRDefault="00A52CF3" w:rsidP="002039F2">
      <w:pPr>
        <w:pStyle w:val="2"/>
        <w:tabs>
          <w:tab w:val="clear" w:pos="1560"/>
          <w:tab w:val="left" w:pos="1418"/>
        </w:tabs>
        <w:spacing w:before="240" w:after="240"/>
        <w:ind w:left="0" w:firstLine="851"/>
        <w:rPr>
          <w:szCs w:val="24"/>
        </w:rPr>
      </w:pPr>
      <w:bookmarkStart w:id="7" w:name="_Toc242051109"/>
      <w:r w:rsidRPr="006904C1">
        <w:rPr>
          <w:szCs w:val="24"/>
        </w:rPr>
        <w:t>Цель и задачи</w:t>
      </w:r>
      <w:bookmarkEnd w:id="7"/>
    </w:p>
    <w:p w14:paraId="150E0208" w14:textId="47D03066" w:rsidR="00077F9D" w:rsidRPr="00CD0405" w:rsidRDefault="00304CD6" w:rsidP="00077F9D">
      <w:pPr>
        <w:rPr>
          <w:highlight w:val="yellow"/>
        </w:rPr>
      </w:pPr>
      <w:r>
        <w:t>Целью настоящего проекта является разработка информационной системы (мобильного приложения) для персонализированного планирования тренировок с динамической корректировкой нагрузки в соответствии с указанными в настоящем документе требованиями и сроками, а также подготовка необходимой документации.</w:t>
      </w:r>
    </w:p>
    <w:p w14:paraId="55709AFC" w14:textId="2761A1F8" w:rsidR="00077F9D" w:rsidRPr="00CD0405" w:rsidRDefault="00077F9D" w:rsidP="00077F9D">
      <w:pPr>
        <w:rPr>
          <w:highlight w:val="yellow"/>
        </w:rPr>
      </w:pPr>
      <w:r w:rsidRPr="00C06746">
        <w:t>Для достижен</w:t>
      </w:r>
      <w:r w:rsidR="00863E73" w:rsidRPr="00C06746">
        <w:t>ия</w:t>
      </w:r>
      <w:r w:rsidRPr="00C06746">
        <w:t xml:space="preserve"> указанной цели необходимо выполнить следующие задачи:</w:t>
      </w:r>
    </w:p>
    <w:p w14:paraId="4663DC45" w14:textId="76A5F301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проанализировать предметную область персонализированного планирования тренировок;</w:t>
      </w:r>
    </w:p>
    <w:p w14:paraId="000628E6" w14:textId="4C03745E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собрать технические требования;</w:t>
      </w:r>
    </w:p>
    <w:p w14:paraId="075BAD44" w14:textId="7D32C054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спроектировать архитектуру мобильного приложения;</w:t>
      </w:r>
    </w:p>
    <w:p w14:paraId="6312B589" w14:textId="6CA21A08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спроектировать базу данных;</w:t>
      </w:r>
    </w:p>
    <w:p w14:paraId="5FCB3A3A" w14:textId="7ADF7861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разработать интерфейс мобильного приложения;</w:t>
      </w:r>
    </w:p>
    <w:p w14:paraId="1285BB8F" w14:textId="69BA2B28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реализовать программный продукт;</w:t>
      </w:r>
    </w:p>
    <w:p w14:paraId="2F79136C" w14:textId="17063F72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протестировать и отладить программный продукт;</w:t>
      </w:r>
    </w:p>
    <w:p w14:paraId="720F12CE" w14:textId="77777777" w:rsidR="00C06746" w:rsidRDefault="00C06746" w:rsidP="00476457">
      <w:pPr>
        <w:pStyle w:val="a4"/>
        <w:numPr>
          <w:ilvl w:val="0"/>
          <w:numId w:val="30"/>
        </w:numPr>
        <w:tabs>
          <w:tab w:val="clear" w:pos="1276"/>
          <w:tab w:val="left" w:pos="1418"/>
        </w:tabs>
        <w:ind w:left="0" w:firstLine="851"/>
      </w:pPr>
      <w:r>
        <w:t>подготовить документацию.</w:t>
      </w:r>
    </w:p>
    <w:p w14:paraId="1C7C086A" w14:textId="0E4116A9" w:rsidR="00077F9D" w:rsidRPr="00BE3F46" w:rsidRDefault="00077F9D" w:rsidP="00C06746">
      <w:pPr>
        <w:pStyle w:val="a4"/>
        <w:ind w:left="851"/>
      </w:pPr>
      <w:r w:rsidRPr="00C06746">
        <w:t>Выполнение вышеперечисленных задач должно обеспечить выполнение заявленной цели.</w:t>
      </w:r>
    </w:p>
    <w:p w14:paraId="52EDEC11" w14:textId="3164E5F8" w:rsidR="00A52CF3" w:rsidRPr="006904C1" w:rsidRDefault="00847368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8" w:name="_Toc242051110"/>
      <w:r w:rsidRPr="006904C1">
        <w:rPr>
          <w:szCs w:val="24"/>
        </w:rPr>
        <w:t>Сведения об участниках разработки</w:t>
      </w:r>
      <w:bookmarkEnd w:id="8"/>
    </w:p>
    <w:p w14:paraId="5D3B9F0B" w14:textId="4385DBF9" w:rsidR="00620292" w:rsidRDefault="00620292" w:rsidP="00620292">
      <w:r>
        <w:t>Исполнителем проекта по настоящему документу является студент Колледжа ФГБОУ ВО «Вятский государственный университет» учебной группы ИСПк-</w:t>
      </w:r>
      <w:r w:rsidR="002C5391">
        <w:t>4</w:t>
      </w:r>
      <w:r>
        <w:t xml:space="preserve">03-52-00 </w:t>
      </w:r>
      <w:r w:rsidR="002407BC">
        <w:t>Вершинин Г.С.</w:t>
      </w:r>
    </w:p>
    <w:p w14:paraId="13B1129C" w14:textId="169C389D" w:rsidR="00620292" w:rsidRDefault="00620292" w:rsidP="009C42B6">
      <w:r>
        <w:t xml:space="preserve">Заказчиком по настоящему документу является </w:t>
      </w:r>
      <w:r w:rsidR="002C5391">
        <w:t>п</w:t>
      </w:r>
      <w:r w:rsidR="00CD0405">
        <w:t>реподаватель по УП.03</w:t>
      </w:r>
      <w:r>
        <w:t xml:space="preserve"> «</w:t>
      </w:r>
      <w:r w:rsidR="00CD0405">
        <w:t>Ревьюирование программных продуктов</w:t>
      </w:r>
      <w:r>
        <w:t xml:space="preserve">» </w:t>
      </w:r>
      <w:r w:rsidR="0072193B">
        <w:t>-</w:t>
      </w:r>
      <w:r>
        <w:t xml:space="preserve"> </w:t>
      </w:r>
      <w:proofErr w:type="spellStart"/>
      <w:r w:rsidR="00CD0405">
        <w:t>Долженкова</w:t>
      </w:r>
      <w:proofErr w:type="spellEnd"/>
      <w:r w:rsidR="00CD0405">
        <w:t xml:space="preserve"> М.Л</w:t>
      </w:r>
      <w:r w:rsidR="009C42B6">
        <w:t>.</w:t>
      </w:r>
    </w:p>
    <w:p w14:paraId="3C21A0A4" w14:textId="77777777" w:rsidR="009C42B6" w:rsidRDefault="009C42B6" w:rsidP="009C42B6"/>
    <w:p w14:paraId="69D853C4" w14:textId="77777777" w:rsidR="009C42B6" w:rsidRPr="00BE3F46" w:rsidRDefault="009C42B6" w:rsidP="009C42B6"/>
    <w:p w14:paraId="0A193ADC" w14:textId="4639B90C" w:rsidR="00847368" w:rsidRPr="006904C1" w:rsidRDefault="00847368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9" w:name="_Toc242051111"/>
      <w:r w:rsidRPr="006904C1">
        <w:rPr>
          <w:szCs w:val="24"/>
        </w:rPr>
        <w:lastRenderedPageBreak/>
        <w:t>Сроки разработки</w:t>
      </w:r>
      <w:bookmarkEnd w:id="9"/>
    </w:p>
    <w:p w14:paraId="4941EE4D" w14:textId="6CF50E3F" w:rsidR="552A97F5" w:rsidRPr="006904C1" w:rsidRDefault="00306387" w:rsidP="26B8DED2">
      <w:pPr>
        <w:rPr>
          <w:rFonts w:cs="Times New Roman"/>
          <w:szCs w:val="24"/>
        </w:rPr>
      </w:pPr>
      <w:r w:rsidRPr="006904C1">
        <w:rPr>
          <w:rFonts w:cs="Times New Roman"/>
          <w:szCs w:val="24"/>
        </w:rPr>
        <w:t xml:space="preserve">Разработка программного продукта должна быть осуществлена </w:t>
      </w:r>
      <w:r w:rsidRPr="0054354C">
        <w:rPr>
          <w:rFonts w:cs="Times New Roman"/>
          <w:szCs w:val="24"/>
        </w:rPr>
        <w:t xml:space="preserve">с </w:t>
      </w:r>
      <w:r w:rsidR="0054354C" w:rsidRPr="0054354C">
        <w:rPr>
          <w:rFonts w:cs="Times New Roman"/>
          <w:szCs w:val="24"/>
        </w:rPr>
        <w:t>08</w:t>
      </w:r>
      <w:r w:rsidR="00E51875" w:rsidRPr="0054354C">
        <w:rPr>
          <w:rFonts w:cs="Times New Roman"/>
          <w:szCs w:val="24"/>
        </w:rPr>
        <w:t>.0</w:t>
      </w:r>
      <w:r w:rsidR="00620292" w:rsidRPr="0054354C">
        <w:rPr>
          <w:rFonts w:cs="Times New Roman"/>
          <w:szCs w:val="24"/>
        </w:rPr>
        <w:t>9</w:t>
      </w:r>
      <w:r w:rsidR="00E51875" w:rsidRPr="0054354C">
        <w:rPr>
          <w:rFonts w:cs="Times New Roman"/>
          <w:szCs w:val="24"/>
        </w:rPr>
        <w:t>.202</w:t>
      </w:r>
      <w:r w:rsidR="009C42B6" w:rsidRPr="0054354C">
        <w:rPr>
          <w:rFonts w:cs="Times New Roman"/>
          <w:szCs w:val="24"/>
        </w:rPr>
        <w:t>6</w:t>
      </w:r>
      <w:r w:rsidR="00E51875" w:rsidRPr="0054354C">
        <w:rPr>
          <w:rFonts w:cs="Times New Roman"/>
          <w:szCs w:val="24"/>
        </w:rPr>
        <w:t xml:space="preserve"> по </w:t>
      </w:r>
      <w:r w:rsidR="0054354C" w:rsidRPr="0054354C">
        <w:rPr>
          <w:rFonts w:cs="Times New Roman"/>
          <w:szCs w:val="24"/>
        </w:rPr>
        <w:t>17</w:t>
      </w:r>
      <w:r w:rsidR="00E51875" w:rsidRPr="0054354C">
        <w:rPr>
          <w:rFonts w:cs="Times New Roman"/>
          <w:szCs w:val="24"/>
        </w:rPr>
        <w:t>.</w:t>
      </w:r>
      <w:r w:rsidR="00620292" w:rsidRPr="0054354C">
        <w:rPr>
          <w:rFonts w:cs="Times New Roman"/>
          <w:szCs w:val="24"/>
        </w:rPr>
        <w:t>1</w:t>
      </w:r>
      <w:r w:rsidR="009C42B6" w:rsidRPr="0054354C">
        <w:rPr>
          <w:rFonts w:cs="Times New Roman"/>
          <w:szCs w:val="24"/>
        </w:rPr>
        <w:t>1</w:t>
      </w:r>
      <w:r w:rsidR="00E51875" w:rsidRPr="0054354C">
        <w:rPr>
          <w:rFonts w:cs="Times New Roman"/>
          <w:szCs w:val="24"/>
        </w:rPr>
        <w:t>.202</w:t>
      </w:r>
      <w:r w:rsidR="009C42B6" w:rsidRPr="0054354C">
        <w:rPr>
          <w:rFonts w:cs="Times New Roman"/>
          <w:szCs w:val="24"/>
        </w:rPr>
        <w:t>6</w:t>
      </w:r>
      <w:r w:rsidR="00A702AE">
        <w:rPr>
          <w:rFonts w:cs="Times New Roman"/>
          <w:szCs w:val="24"/>
        </w:rPr>
        <w:t>.</w:t>
      </w:r>
    </w:p>
    <w:p w14:paraId="65EBEE70" w14:textId="39E2B19A" w:rsidR="00847368" w:rsidRPr="006904C1" w:rsidRDefault="00847368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  <w:lang w:val="en-US"/>
        </w:rPr>
      </w:pPr>
      <w:bookmarkStart w:id="10" w:name="_Toc242051112"/>
      <w:r w:rsidRPr="006904C1">
        <w:rPr>
          <w:szCs w:val="24"/>
        </w:rPr>
        <w:t>Назначение разработки</w:t>
      </w:r>
      <w:bookmarkEnd w:id="10"/>
    </w:p>
    <w:p w14:paraId="1B5028B0" w14:textId="77777777" w:rsidR="00884859" w:rsidRPr="00884859" w:rsidRDefault="00884859" w:rsidP="00884859">
      <w:pPr>
        <w:spacing w:before="0"/>
        <w:rPr>
          <w:rFonts w:eastAsia="Times New Roman" w:cs="Times New Roman"/>
          <w:szCs w:val="24"/>
        </w:rPr>
      </w:pPr>
      <w:r w:rsidRPr="00884859">
        <w:rPr>
          <w:rFonts w:eastAsia="Times New Roman" w:cs="Times New Roman"/>
          <w:szCs w:val="24"/>
        </w:rPr>
        <w:t>Функциональное назначение мобильного приложения персонализированного планирования тренировок заключается в автоматизации процессов составления, ведения и корректировки индивидуальных тренировочных программ. Приложение позволяет:</w:t>
      </w:r>
    </w:p>
    <w:p w14:paraId="6D35A9F2" w14:textId="589BDBB6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>вести профиль пользователя (физические параметры, уровень подготовки, цели, доступный инвентарь);</w:t>
      </w:r>
    </w:p>
    <w:p w14:paraId="3EC5AA17" w14:textId="6351860F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>автоматически формировать и корректировать индивидуальную тренировочную программу;</w:t>
      </w:r>
    </w:p>
    <w:p w14:paraId="401B13E4" w14:textId="31E9FE2D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>фиксировать выполнение тренировок и собирать обратную связь по нагрузке;</w:t>
      </w:r>
    </w:p>
    <w:p w14:paraId="69D6DC01" w14:textId="7B14E327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 xml:space="preserve">получать напоминания и </w:t>
      </w:r>
      <w:proofErr w:type="spellStart"/>
      <w:r w:rsidRPr="00246437">
        <w:rPr>
          <w:rFonts w:eastAsia="Times New Roman" w:cs="Times New Roman"/>
          <w:szCs w:val="24"/>
        </w:rPr>
        <w:t>push</w:t>
      </w:r>
      <w:proofErr w:type="spellEnd"/>
      <w:r w:rsidRPr="00246437">
        <w:rPr>
          <w:rFonts w:eastAsia="Times New Roman" w:cs="Times New Roman"/>
          <w:szCs w:val="24"/>
        </w:rPr>
        <w:t>-уведомления о запланированных занятиях;</w:t>
      </w:r>
    </w:p>
    <w:p w14:paraId="72C30BD2" w14:textId="6C22D1F5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>анализировать динамику прогресса по силовым и иным показателям;</w:t>
      </w:r>
    </w:p>
    <w:p w14:paraId="6020F38F" w14:textId="33F71AC2" w:rsidR="00884859" w:rsidRPr="00246437" w:rsidRDefault="00884859" w:rsidP="00476457">
      <w:pPr>
        <w:pStyle w:val="a4"/>
        <w:numPr>
          <w:ilvl w:val="0"/>
          <w:numId w:val="3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246437">
        <w:rPr>
          <w:rFonts w:eastAsia="Times New Roman" w:cs="Times New Roman"/>
          <w:szCs w:val="24"/>
        </w:rPr>
        <w:t>разграничивать права доступа по ролям (администратор, тренер, пользователь).</w:t>
      </w:r>
    </w:p>
    <w:p w14:paraId="55E24974" w14:textId="64FF2046" w:rsidR="00E150D0" w:rsidRPr="00E150D0" w:rsidRDefault="00884859" w:rsidP="00884859">
      <w:pPr>
        <w:spacing w:before="0"/>
        <w:rPr>
          <w:rFonts w:cs="Times New Roman"/>
          <w:szCs w:val="24"/>
        </w:rPr>
      </w:pPr>
      <w:r w:rsidRPr="00884859">
        <w:rPr>
          <w:rFonts w:eastAsia="Times New Roman" w:cs="Times New Roman"/>
          <w:szCs w:val="24"/>
        </w:rPr>
        <w:t>Эксплуатационное назначение — повышение эффективности и безопасности тренировочного процесса, снижение риска перетренированности и травм, а также повышение приверженности пользователей занятиям за счёт своевременной и обоснованной адаптации нагрузки под их текущее состояние.</w:t>
      </w:r>
    </w:p>
    <w:p w14:paraId="41CED6DE" w14:textId="25475DA5" w:rsidR="00592879" w:rsidRPr="006904C1" w:rsidRDefault="00E61B22" w:rsidP="00597BAF">
      <w:pPr>
        <w:pStyle w:val="1"/>
        <w:spacing w:after="240"/>
        <w:rPr>
          <w:szCs w:val="24"/>
        </w:rPr>
      </w:pPr>
      <w:bookmarkStart w:id="11" w:name="_Toc242051113"/>
      <w:r w:rsidRPr="006904C1">
        <w:rPr>
          <w:szCs w:val="24"/>
        </w:rPr>
        <w:lastRenderedPageBreak/>
        <w:t>О</w:t>
      </w:r>
      <w:r w:rsidR="00FC6AE0" w:rsidRPr="006904C1">
        <w:rPr>
          <w:szCs w:val="24"/>
        </w:rPr>
        <w:t>писание</w:t>
      </w:r>
      <w:r w:rsidRPr="006904C1">
        <w:rPr>
          <w:szCs w:val="24"/>
        </w:rPr>
        <w:t xml:space="preserve"> предметной области</w:t>
      </w:r>
      <w:bookmarkEnd w:id="11"/>
    </w:p>
    <w:p w14:paraId="489382DB" w14:textId="0CECFD27" w:rsidR="00E91482" w:rsidRPr="00E91482" w:rsidRDefault="00E91482" w:rsidP="00E91482">
      <w:pPr>
        <w:pStyle w:val="a4"/>
        <w:ind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Персонализированное планирование тренировок с динами</w:t>
      </w:r>
      <w:r>
        <w:rPr>
          <w:rFonts w:eastAsia="Times New Roman" w:cs="Times New Roman"/>
          <w:szCs w:val="24"/>
        </w:rPr>
        <w:t>ческой корректировкой нагрузки – это</w:t>
      </w:r>
      <w:r w:rsidRPr="00E91482">
        <w:rPr>
          <w:rFonts w:eastAsia="Times New Roman" w:cs="Times New Roman"/>
          <w:szCs w:val="24"/>
        </w:rPr>
        <w:t xml:space="preserve"> класс информационных систем, которые автоматически формируют индивидуальную программу занятий на основе целей, уровня подготовки, доступного оборудования и текущего состояния пользователя, а затем адаптируют её в реальном времени по мере поступления новых данных о выполнении тренировок, восстановлении и самочувствии. Такие системы решают проблему «жёстких» статических планов, которые не учитывают изменение возможностей человека и часто приводят к перетренированности, травмам или потере мотивации.</w:t>
      </w:r>
    </w:p>
    <w:p w14:paraId="5E0FF342" w14:textId="77777777" w:rsidR="00E91482" w:rsidRPr="00E91482" w:rsidRDefault="00E91482" w:rsidP="00E91482">
      <w:pPr>
        <w:pStyle w:val="a4"/>
        <w:ind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Из преимуществ разработки можно выделить: возможность охвата широкой аудитории (от новичков до опытных спортсменов), гибкость сценариев использования (зал, дом, улица, ограниченный инвентарь) и интеграцию с носимыми устройствами для сбора объективных данных о нагрузке и восстановлении.</w:t>
      </w:r>
    </w:p>
    <w:p w14:paraId="24F413CE" w14:textId="77777777" w:rsidR="00E91482" w:rsidRPr="00E91482" w:rsidRDefault="00E91482" w:rsidP="00E91482">
      <w:pPr>
        <w:pStyle w:val="a4"/>
        <w:ind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Польза системы:</w:t>
      </w:r>
    </w:p>
    <w:p w14:paraId="42A87DBC" w14:textId="77777777" w:rsidR="00E91482" w:rsidRPr="00E91482" w:rsidRDefault="00E91482" w:rsidP="00476457">
      <w:pPr>
        <w:pStyle w:val="a4"/>
        <w:numPr>
          <w:ilvl w:val="0"/>
          <w:numId w:val="17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повышение эффективности тренировок за счёт точной дозировки нагрузки;</w:t>
      </w:r>
    </w:p>
    <w:p w14:paraId="54EC5C1A" w14:textId="77777777" w:rsidR="00E91482" w:rsidRPr="00E91482" w:rsidRDefault="00E91482" w:rsidP="00476457">
      <w:pPr>
        <w:pStyle w:val="a4"/>
        <w:numPr>
          <w:ilvl w:val="0"/>
          <w:numId w:val="17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снижение риска перетренированности и травм благодаря учёту восстановления;</w:t>
      </w:r>
    </w:p>
    <w:p w14:paraId="0A96443D" w14:textId="77777777" w:rsidR="00E91482" w:rsidRPr="00E91482" w:rsidRDefault="00E91482" w:rsidP="00476457">
      <w:pPr>
        <w:pStyle w:val="a4"/>
        <w:numPr>
          <w:ilvl w:val="0"/>
          <w:numId w:val="17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повышение приверженности занятиям за счёт адаптации плана под реальный график и самочувствие пользователя;</w:t>
      </w:r>
    </w:p>
    <w:p w14:paraId="41C49620" w14:textId="77777777" w:rsidR="00E91482" w:rsidRPr="00E91482" w:rsidRDefault="00E91482" w:rsidP="00476457">
      <w:pPr>
        <w:pStyle w:val="a4"/>
        <w:numPr>
          <w:ilvl w:val="0"/>
          <w:numId w:val="17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 xml:space="preserve">развитие навыков </w:t>
      </w:r>
      <w:proofErr w:type="spellStart"/>
      <w:r w:rsidRPr="00E91482">
        <w:rPr>
          <w:rFonts w:eastAsia="Times New Roman" w:cs="Times New Roman"/>
          <w:szCs w:val="24"/>
        </w:rPr>
        <w:t>саморегуляции</w:t>
      </w:r>
      <w:proofErr w:type="spellEnd"/>
      <w:r w:rsidRPr="00E91482">
        <w:rPr>
          <w:rFonts w:eastAsia="Times New Roman" w:cs="Times New Roman"/>
          <w:szCs w:val="24"/>
        </w:rPr>
        <w:t xml:space="preserve"> и понимания принципов прогрессивной нагрузки.</w:t>
      </w:r>
    </w:p>
    <w:p w14:paraId="2DC02BC8" w14:textId="77777777" w:rsidR="00E91482" w:rsidRPr="00E91482" w:rsidRDefault="00E91482" w:rsidP="00476457">
      <w:pPr>
        <w:pStyle w:val="a4"/>
        <w:tabs>
          <w:tab w:val="clear" w:pos="1276"/>
          <w:tab w:val="left" w:pos="1418"/>
        </w:tabs>
        <w:ind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Целевая аудитория системы включает:</w:t>
      </w:r>
    </w:p>
    <w:p w14:paraId="405C6F8C" w14:textId="77777777" w:rsidR="00E91482" w:rsidRPr="00E91482" w:rsidRDefault="00E91482" w:rsidP="00476457">
      <w:pPr>
        <w:pStyle w:val="a4"/>
        <w:numPr>
          <w:ilvl w:val="0"/>
          <w:numId w:val="18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новичков, которым нужен понятный и безопасный старт без риска «перегореть»;</w:t>
      </w:r>
    </w:p>
    <w:p w14:paraId="35302A2C" w14:textId="77777777" w:rsidR="00E91482" w:rsidRPr="00E91482" w:rsidRDefault="00E91482" w:rsidP="00476457">
      <w:pPr>
        <w:pStyle w:val="a4"/>
        <w:numPr>
          <w:ilvl w:val="0"/>
          <w:numId w:val="18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опытных любителей, уставших от ручного ведения дневника и желающих автоматизировать прогрессию;</w:t>
      </w:r>
    </w:p>
    <w:p w14:paraId="13CEAB6F" w14:textId="77777777" w:rsidR="00E91482" w:rsidRPr="00E91482" w:rsidRDefault="00E91482" w:rsidP="00476457">
      <w:pPr>
        <w:pStyle w:val="a4"/>
        <w:numPr>
          <w:ilvl w:val="0"/>
          <w:numId w:val="18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 xml:space="preserve">спортсменов-любителей (бегуны, велосипедисты, </w:t>
      </w:r>
      <w:proofErr w:type="spellStart"/>
      <w:r w:rsidRPr="00E91482">
        <w:rPr>
          <w:rFonts w:eastAsia="Times New Roman" w:cs="Times New Roman"/>
          <w:szCs w:val="24"/>
        </w:rPr>
        <w:t>триатлеты</w:t>
      </w:r>
      <w:proofErr w:type="spellEnd"/>
      <w:r w:rsidRPr="00E91482">
        <w:rPr>
          <w:rFonts w:eastAsia="Times New Roman" w:cs="Times New Roman"/>
          <w:szCs w:val="24"/>
        </w:rPr>
        <w:t>, любители силовых тренировок), совмещающих несколько видов активности;</w:t>
      </w:r>
    </w:p>
    <w:p w14:paraId="7A9385CE" w14:textId="77777777" w:rsidR="00E91482" w:rsidRPr="00E91482" w:rsidRDefault="00E91482" w:rsidP="00476457">
      <w:pPr>
        <w:pStyle w:val="a4"/>
        <w:numPr>
          <w:ilvl w:val="0"/>
          <w:numId w:val="18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людей с нестабильным графиком, которые не могут придерживаться фиксированного расписания;</w:t>
      </w:r>
    </w:p>
    <w:p w14:paraId="088130CB" w14:textId="77777777" w:rsidR="00E91482" w:rsidRPr="00E91482" w:rsidRDefault="00E91482" w:rsidP="00476457">
      <w:pPr>
        <w:pStyle w:val="a4"/>
        <w:numPr>
          <w:ilvl w:val="0"/>
          <w:numId w:val="18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пользователей носимых устройств, готовых предоставлять данные о сне, пульсе и восстановлении для более точной адаптации.</w:t>
      </w:r>
    </w:p>
    <w:p w14:paraId="5F398016" w14:textId="0FBA16D0" w:rsidR="00E91482" w:rsidRDefault="00E91482" w:rsidP="00E91482">
      <w:pPr>
        <w:pStyle w:val="a4"/>
        <w:ind w:firstLine="851"/>
        <w:rPr>
          <w:rFonts w:eastAsia="Times New Roman" w:cs="Times New Roman"/>
          <w:szCs w:val="24"/>
        </w:rPr>
      </w:pPr>
      <w:r w:rsidRPr="00E91482">
        <w:rPr>
          <w:rFonts w:eastAsia="Times New Roman" w:cs="Times New Roman"/>
          <w:szCs w:val="24"/>
        </w:rPr>
        <w:t>Система может применяться в образовательных целях (изучение принципов тренировочного планирования и адаптивных алгоритмов), для самостоятельных занятий фитнесом, а также как инструмент удалённого сопровождения клиентов для персональных тренеров.</w:t>
      </w:r>
    </w:p>
    <w:p w14:paraId="7109DD43" w14:textId="5F46861C" w:rsidR="00E91482" w:rsidRPr="00E91482" w:rsidRDefault="00E91482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rFonts w:eastAsia="Times New Roman"/>
          <w:szCs w:val="24"/>
        </w:rPr>
      </w:pPr>
      <w:bookmarkStart w:id="12" w:name="_Toc242051114"/>
      <w:proofErr w:type="spellStart"/>
      <w:r w:rsidRPr="00E91482">
        <w:rPr>
          <w:szCs w:val="24"/>
        </w:rPr>
        <w:lastRenderedPageBreak/>
        <w:t>Fitbo</w:t>
      </w:r>
      <w:bookmarkStart w:id="13" w:name="_GoBack"/>
      <w:bookmarkEnd w:id="13"/>
      <w:r w:rsidRPr="00E91482">
        <w:rPr>
          <w:szCs w:val="24"/>
        </w:rPr>
        <w:t>d</w:t>
      </w:r>
      <w:proofErr w:type="spellEnd"/>
      <w:r w:rsidRPr="00E91482">
        <w:rPr>
          <w:szCs w:val="24"/>
        </w:rPr>
        <w:t xml:space="preserve">: </w:t>
      </w:r>
      <w:proofErr w:type="spellStart"/>
      <w:r w:rsidRPr="00E91482">
        <w:rPr>
          <w:szCs w:val="24"/>
        </w:rPr>
        <w:t>Workout</w:t>
      </w:r>
      <w:proofErr w:type="spellEnd"/>
      <w:r w:rsidRPr="00E91482">
        <w:rPr>
          <w:szCs w:val="24"/>
        </w:rPr>
        <w:t xml:space="preserve"> &amp; </w:t>
      </w:r>
      <w:proofErr w:type="spellStart"/>
      <w:r w:rsidRPr="00E91482">
        <w:rPr>
          <w:szCs w:val="24"/>
        </w:rPr>
        <w:t>Gym</w:t>
      </w:r>
      <w:proofErr w:type="spellEnd"/>
      <w:r w:rsidRPr="00E91482">
        <w:rPr>
          <w:szCs w:val="24"/>
        </w:rPr>
        <w:t xml:space="preserve"> </w:t>
      </w:r>
      <w:proofErr w:type="spellStart"/>
      <w:r w:rsidRPr="00E91482">
        <w:rPr>
          <w:szCs w:val="24"/>
        </w:rPr>
        <w:t>Planner</w:t>
      </w:r>
      <w:bookmarkEnd w:id="12"/>
      <w:proofErr w:type="spellEnd"/>
    </w:p>
    <w:p w14:paraId="3D6E2E62" w14:textId="7D46DA91" w:rsidR="009B0D3B" w:rsidRDefault="00E91482" w:rsidP="009B0D3B">
      <w:pPr>
        <w:pStyle w:val="a4"/>
        <w:ind w:firstLine="851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Fitbod</w:t>
      </w:r>
      <w:proofErr w:type="spellEnd"/>
      <w:r>
        <w:rPr>
          <w:rFonts w:eastAsia="Times New Roman" w:cs="Times New Roman"/>
          <w:szCs w:val="24"/>
        </w:rPr>
        <w:t xml:space="preserve"> –</w:t>
      </w:r>
      <w:r w:rsidRPr="00E91482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аналог </w:t>
      </w:r>
      <w:r w:rsidRPr="00E91482">
        <w:rPr>
          <w:rFonts w:eastAsia="Times New Roman" w:cs="Times New Roman"/>
          <w:szCs w:val="24"/>
        </w:rPr>
        <w:t>для силовых тренировок, использующее ИИ для построения персонализированных программ с учётом уровня подготовки, целей, доступного оборудования и истории нагрузок. Система анализирует предыдущие сессии, сигналы восстановления и траекторию силы, после чего динамически корректирует вес, количество повторений и подходов</w:t>
      </w:r>
      <w:r>
        <w:rPr>
          <w:rFonts w:eastAsia="Times New Roman" w:cs="Times New Roman"/>
          <w:szCs w:val="24"/>
        </w:rPr>
        <w:t>.</w:t>
      </w:r>
    </w:p>
    <w:p w14:paraId="223BE7EF" w14:textId="784DA015" w:rsidR="00E91482" w:rsidRDefault="00E91482" w:rsidP="009B0D3B">
      <w:pPr>
        <w:pStyle w:val="a4"/>
        <w:ind w:firstLine="85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Ссылка на аналог: </w:t>
      </w:r>
      <w:hyperlink r:id="rId11" w:history="1">
        <w:r w:rsidR="008D47F3">
          <w:rPr>
            <w:rStyle w:val="a6"/>
          </w:rPr>
          <w:t>https://fitbod.me/</w:t>
        </w:r>
      </w:hyperlink>
    </w:p>
    <w:p w14:paraId="667556F3" w14:textId="56354086" w:rsidR="00E91482" w:rsidRDefault="00E91482" w:rsidP="009B0D3B">
      <w:pPr>
        <w:pStyle w:val="a4"/>
        <w:ind w:firstLine="85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Интерфейс приложения представлен на рисунке </w:t>
      </w:r>
      <w:r w:rsidR="008D47F3">
        <w:rPr>
          <w:rFonts w:eastAsia="Times New Roman" w:cs="Times New Roman"/>
          <w:szCs w:val="24"/>
        </w:rPr>
        <w:t>4.1.1.</w:t>
      </w:r>
    </w:p>
    <w:p w14:paraId="53F94991" w14:textId="77777777" w:rsidR="008D47F3" w:rsidRPr="00304CD6" w:rsidRDefault="008D47F3" w:rsidP="009B0D3B">
      <w:pPr>
        <w:pStyle w:val="a4"/>
        <w:ind w:firstLine="851"/>
        <w:rPr>
          <w:rFonts w:eastAsia="Times New Roman" w:cs="Times New Roman"/>
          <w:szCs w:val="24"/>
        </w:rPr>
      </w:pPr>
    </w:p>
    <w:p w14:paraId="76406FF9" w14:textId="321E0B5D" w:rsidR="008D47F3" w:rsidRDefault="008D47F3" w:rsidP="008D47F3">
      <w:pPr>
        <w:pStyle w:val="a4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3102D78B" wp14:editId="5FCBEB11">
            <wp:extent cx="5162550" cy="36398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tbod-workout-fitness-plans-android-5f408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2" cy="364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AE8D" w14:textId="159C0B87" w:rsidR="008D47F3" w:rsidRPr="00304CD6" w:rsidRDefault="008D47F3" w:rsidP="008D47F3">
      <w:pPr>
        <w:pStyle w:val="a4"/>
        <w:jc w:val="center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Рсинуок</w:t>
      </w:r>
      <w:proofErr w:type="spellEnd"/>
      <w:r>
        <w:rPr>
          <w:rFonts w:eastAsia="Times New Roman" w:cs="Times New Roman"/>
          <w:szCs w:val="24"/>
        </w:rPr>
        <w:t xml:space="preserve"> 4.1.1 – Интерфейс приложения </w:t>
      </w:r>
      <w:r>
        <w:rPr>
          <w:rFonts w:eastAsia="Times New Roman" w:cs="Times New Roman"/>
          <w:szCs w:val="24"/>
          <w:lang w:val="en-US"/>
        </w:rPr>
        <w:t>Fitbod</w:t>
      </w:r>
    </w:p>
    <w:p w14:paraId="1E72FAC9" w14:textId="089EE02A" w:rsidR="008D47F3" w:rsidRPr="00304CD6" w:rsidRDefault="008D47F3" w:rsidP="008D47F3">
      <w:pPr>
        <w:pStyle w:val="a4"/>
        <w:jc w:val="center"/>
        <w:rPr>
          <w:rFonts w:eastAsia="Times New Roman" w:cs="Times New Roman"/>
          <w:szCs w:val="24"/>
        </w:rPr>
      </w:pPr>
    </w:p>
    <w:p w14:paraId="520A5332" w14:textId="747BA7A3" w:rsidR="008D47F3" w:rsidRDefault="008D47F3" w:rsidP="008D47F3">
      <w:pPr>
        <w:pStyle w:val="a4"/>
        <w:ind w:firstLine="85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Достоинства:</w:t>
      </w:r>
    </w:p>
    <w:p w14:paraId="3C76DB18" w14:textId="43E5DE15" w:rsidR="008D47F3" w:rsidRPr="008D47F3" w:rsidRDefault="008D47F3" w:rsidP="00476457">
      <w:pPr>
        <w:pStyle w:val="a4"/>
        <w:numPr>
          <w:ilvl w:val="0"/>
          <w:numId w:val="22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>адаптация плана в ежедневном режиме с учётом объективных данных носимых устройств;</w:t>
      </w:r>
    </w:p>
    <w:p w14:paraId="7F9E15E4" w14:textId="7AB94EA1" w:rsidR="008D47F3" w:rsidRPr="008D47F3" w:rsidRDefault="008D47F3" w:rsidP="00476457">
      <w:pPr>
        <w:pStyle w:val="a4"/>
        <w:numPr>
          <w:ilvl w:val="0"/>
          <w:numId w:val="22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>поддержка нескольких видов спорта (бег, велосипед, плавание, силовые) в едином плане;</w:t>
      </w:r>
    </w:p>
    <w:p w14:paraId="11824604" w14:textId="4C3CAB6A" w:rsidR="008D47F3" w:rsidRPr="008D47F3" w:rsidRDefault="008D47F3" w:rsidP="00476457">
      <w:pPr>
        <w:pStyle w:val="a4"/>
        <w:numPr>
          <w:ilvl w:val="0"/>
          <w:numId w:val="22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>автоматическая корректировка при пропущенных тренировках и изменении графика;</w:t>
      </w:r>
    </w:p>
    <w:p w14:paraId="46DB1EB6" w14:textId="3931ECE3" w:rsidR="008D47F3" w:rsidRDefault="008D47F3" w:rsidP="00476457">
      <w:pPr>
        <w:pStyle w:val="a4"/>
        <w:numPr>
          <w:ilvl w:val="0"/>
          <w:numId w:val="23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 xml:space="preserve">интеграция с популярными платформами и </w:t>
      </w:r>
      <w:proofErr w:type="spellStart"/>
      <w:r w:rsidRPr="008D47F3">
        <w:rPr>
          <w:rFonts w:eastAsia="Times New Roman" w:cs="Times New Roman"/>
          <w:szCs w:val="24"/>
        </w:rPr>
        <w:t>трекерами</w:t>
      </w:r>
      <w:proofErr w:type="spellEnd"/>
      <w:r w:rsidRPr="008D47F3">
        <w:rPr>
          <w:rFonts w:eastAsia="Times New Roman" w:cs="Times New Roman"/>
          <w:szCs w:val="24"/>
        </w:rPr>
        <w:t>.</w:t>
      </w:r>
    </w:p>
    <w:p w14:paraId="4B599E0D" w14:textId="6D7FEA43" w:rsidR="008D47F3" w:rsidRDefault="008D47F3" w:rsidP="00476457">
      <w:pPr>
        <w:pStyle w:val="a4"/>
        <w:tabs>
          <w:tab w:val="clear" w:pos="1276"/>
          <w:tab w:val="left" w:pos="1418"/>
        </w:tabs>
        <w:ind w:left="85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Недостатки: </w:t>
      </w:r>
    </w:p>
    <w:p w14:paraId="32369E2F" w14:textId="2D2089C6" w:rsidR="008D47F3" w:rsidRPr="008D47F3" w:rsidRDefault="008D47F3" w:rsidP="00476457">
      <w:pPr>
        <w:pStyle w:val="a4"/>
        <w:numPr>
          <w:ilvl w:val="0"/>
          <w:numId w:val="2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 xml:space="preserve">отсутствие возможности гибкой настройки интерфейса под индивидуальные предпочтения пользователя (темы, </w:t>
      </w:r>
      <w:proofErr w:type="spellStart"/>
      <w:r w:rsidRPr="008D47F3">
        <w:rPr>
          <w:rFonts w:eastAsia="Times New Roman" w:cs="Times New Roman"/>
          <w:szCs w:val="24"/>
        </w:rPr>
        <w:t>виджеты</w:t>
      </w:r>
      <w:proofErr w:type="spellEnd"/>
      <w:r w:rsidRPr="008D47F3">
        <w:rPr>
          <w:rFonts w:eastAsia="Times New Roman" w:cs="Times New Roman"/>
          <w:szCs w:val="24"/>
        </w:rPr>
        <w:t>, единицы измерения);</w:t>
      </w:r>
    </w:p>
    <w:p w14:paraId="05DE0F4A" w14:textId="7FE0A6A4" w:rsidR="008D47F3" w:rsidRPr="008D47F3" w:rsidRDefault="008D47F3" w:rsidP="00476457">
      <w:pPr>
        <w:pStyle w:val="a4"/>
        <w:numPr>
          <w:ilvl w:val="0"/>
          <w:numId w:val="2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lastRenderedPageBreak/>
        <w:t>ограниченная поддержка языков и локализации для русскоязычной аудитории;</w:t>
      </w:r>
    </w:p>
    <w:p w14:paraId="36FCD18B" w14:textId="22D49FD4" w:rsidR="008D47F3" w:rsidRPr="008D47F3" w:rsidRDefault="008D47F3" w:rsidP="00476457">
      <w:pPr>
        <w:pStyle w:val="a4"/>
        <w:numPr>
          <w:ilvl w:val="0"/>
          <w:numId w:val="2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>недостаточная прозрачность алгоритма адаптации: пользователь не видит, почему нагрузка была снижена или повышена;</w:t>
      </w:r>
    </w:p>
    <w:p w14:paraId="5F4AED12" w14:textId="1BFFA17B" w:rsidR="008D47F3" w:rsidRPr="008D47F3" w:rsidRDefault="008D47F3" w:rsidP="00476457">
      <w:pPr>
        <w:pStyle w:val="a4"/>
        <w:numPr>
          <w:ilvl w:val="0"/>
          <w:numId w:val="24"/>
        </w:numPr>
        <w:tabs>
          <w:tab w:val="clear" w:pos="1276"/>
          <w:tab w:val="left" w:pos="1418"/>
        </w:tabs>
        <w:ind w:left="0" w:firstLine="851"/>
        <w:rPr>
          <w:rFonts w:eastAsia="Times New Roman" w:cs="Times New Roman"/>
          <w:szCs w:val="24"/>
        </w:rPr>
      </w:pPr>
      <w:r w:rsidRPr="008D47F3">
        <w:rPr>
          <w:rFonts w:eastAsia="Times New Roman" w:cs="Times New Roman"/>
          <w:szCs w:val="24"/>
        </w:rPr>
        <w:t>отсутствие встроенного механизма экспорта плана в сторонние форматы (например, в PDF или календарь).</w:t>
      </w:r>
    </w:p>
    <w:p w14:paraId="16560EAD" w14:textId="647DB129" w:rsidR="008D47F3" w:rsidRDefault="008D47F3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14" w:name="_Toc242051115"/>
      <w:proofErr w:type="spellStart"/>
      <w:r w:rsidRPr="008D47F3">
        <w:rPr>
          <w:szCs w:val="24"/>
        </w:rPr>
        <w:t>HumanGO</w:t>
      </w:r>
      <w:proofErr w:type="spellEnd"/>
      <w:r w:rsidRPr="008D47F3">
        <w:rPr>
          <w:szCs w:val="24"/>
        </w:rPr>
        <w:t xml:space="preserve">: AI </w:t>
      </w:r>
      <w:proofErr w:type="spellStart"/>
      <w:r w:rsidRPr="008D47F3">
        <w:rPr>
          <w:szCs w:val="24"/>
        </w:rPr>
        <w:t>Training</w:t>
      </w:r>
      <w:proofErr w:type="spellEnd"/>
      <w:r w:rsidRPr="008D47F3">
        <w:rPr>
          <w:szCs w:val="24"/>
        </w:rPr>
        <w:t xml:space="preserve"> </w:t>
      </w:r>
      <w:proofErr w:type="spellStart"/>
      <w:r w:rsidRPr="008D47F3">
        <w:rPr>
          <w:szCs w:val="24"/>
        </w:rPr>
        <w:t>Planner</w:t>
      </w:r>
      <w:bookmarkEnd w:id="14"/>
      <w:proofErr w:type="spellEnd"/>
    </w:p>
    <w:p w14:paraId="45026236" w14:textId="6DAD15EF" w:rsidR="008D47F3" w:rsidRPr="00304CD6" w:rsidRDefault="008D47F3" w:rsidP="008D47F3">
      <w:proofErr w:type="spellStart"/>
      <w:r w:rsidRPr="008D47F3">
        <w:t>HumanGO</w:t>
      </w:r>
      <w:proofErr w:type="spellEnd"/>
      <w:r w:rsidRPr="00304CD6">
        <w:t xml:space="preserve"> –</w:t>
      </w:r>
      <w:r>
        <w:t xml:space="preserve"> аналог</w:t>
      </w:r>
      <w:r w:rsidRPr="008D47F3">
        <w:t xml:space="preserve">, позиционируемое как «новое поколение ИИ-фитнес-тренера» для бегунов, велосипедистов, </w:t>
      </w:r>
      <w:proofErr w:type="spellStart"/>
      <w:r w:rsidRPr="008D47F3">
        <w:t>триатлетов</w:t>
      </w:r>
      <w:proofErr w:type="spellEnd"/>
      <w:r w:rsidRPr="008D47F3">
        <w:t xml:space="preserve"> и любителей фитнеса. Оно генерирует адаптивные планы, синхронизируется с </w:t>
      </w:r>
      <w:proofErr w:type="spellStart"/>
      <w:r w:rsidRPr="008D47F3">
        <w:t>Garmin</w:t>
      </w:r>
      <w:proofErr w:type="spellEnd"/>
      <w:r w:rsidRPr="008D47F3">
        <w:t xml:space="preserve">, </w:t>
      </w:r>
      <w:proofErr w:type="spellStart"/>
      <w:r w:rsidRPr="008D47F3">
        <w:t>Apple</w:t>
      </w:r>
      <w:proofErr w:type="spellEnd"/>
      <w:r w:rsidRPr="008D47F3">
        <w:t xml:space="preserve"> </w:t>
      </w:r>
      <w:proofErr w:type="spellStart"/>
      <w:r w:rsidRPr="008D47F3">
        <w:t>Watch</w:t>
      </w:r>
      <w:proofErr w:type="spellEnd"/>
      <w:r w:rsidRPr="008D47F3">
        <w:t xml:space="preserve">, </w:t>
      </w:r>
      <w:proofErr w:type="spellStart"/>
      <w:r w:rsidRPr="008D47F3">
        <w:t>Suunto</w:t>
      </w:r>
      <w:proofErr w:type="spellEnd"/>
      <w:r w:rsidRPr="008D47F3">
        <w:t xml:space="preserve">, </w:t>
      </w:r>
      <w:proofErr w:type="spellStart"/>
      <w:r w:rsidRPr="008D47F3">
        <w:t>Strava</w:t>
      </w:r>
      <w:proofErr w:type="spellEnd"/>
      <w:r w:rsidRPr="008D47F3">
        <w:t xml:space="preserve"> и другими </w:t>
      </w:r>
      <w:proofErr w:type="spellStart"/>
      <w:r w:rsidRPr="008D47F3">
        <w:t>трекерами</w:t>
      </w:r>
      <w:proofErr w:type="spellEnd"/>
      <w:r w:rsidRPr="008D47F3">
        <w:t xml:space="preserve">, а встроенный ИИ-тренер </w:t>
      </w:r>
      <w:proofErr w:type="spellStart"/>
      <w:r w:rsidRPr="008D47F3">
        <w:t>Hugo</w:t>
      </w:r>
      <w:proofErr w:type="spellEnd"/>
      <w:r w:rsidRPr="008D47F3">
        <w:t xml:space="preserve"> ежедневно пересматривает тренировки на основе данных о нагрузке, сне и усталости. Система поддерживает несколько видов спорта в рамках одного плана и позволяет гибко переносить занятия при пропусках или изменении расписания</w:t>
      </w:r>
      <w:r w:rsidRPr="00304CD6">
        <w:t>.</w:t>
      </w:r>
    </w:p>
    <w:p w14:paraId="242F61FE" w14:textId="499416AC" w:rsidR="008D47F3" w:rsidRDefault="008D47F3" w:rsidP="008D47F3">
      <w:r>
        <w:t xml:space="preserve">Ссылка на аналог: </w:t>
      </w:r>
      <w:hyperlink r:id="rId13" w:history="1">
        <w:r>
          <w:rPr>
            <w:rStyle w:val="a6"/>
          </w:rPr>
          <w:t>https://humango.ai/</w:t>
        </w:r>
      </w:hyperlink>
    </w:p>
    <w:p w14:paraId="1BCE401D" w14:textId="4507E2CB" w:rsidR="008D47F3" w:rsidRDefault="008D47F3" w:rsidP="008D47F3">
      <w:r>
        <w:t>Интерфейс приложения представлен на рисунке 4.2.1.</w:t>
      </w:r>
    </w:p>
    <w:p w14:paraId="5A944D4D" w14:textId="77777777" w:rsidR="008D47F3" w:rsidRDefault="008D47F3" w:rsidP="008D47F3"/>
    <w:p w14:paraId="26D68BDF" w14:textId="488DF944" w:rsidR="008D47F3" w:rsidRDefault="008D47F3" w:rsidP="008D47F3">
      <w:pPr>
        <w:ind w:firstLine="0"/>
        <w:jc w:val="center"/>
      </w:pPr>
      <w:r>
        <w:rPr>
          <w:noProof/>
        </w:rPr>
        <w:drawing>
          <wp:inline distT="0" distB="0" distL="0" distR="0" wp14:anchorId="7EDDF9C6" wp14:editId="6AAFB9E6">
            <wp:extent cx="1979579" cy="442912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Hyipc3dhGkLCsD2BZg6m5U0tFVfEtFIuYjeopsv3tC1ewIr1sDcvDGUxN4nHUB-vz0OqToMgeAtE30HLmCQB03_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962" cy="44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771" w14:textId="3671816C" w:rsidR="008D47F3" w:rsidRDefault="008D47F3" w:rsidP="008D47F3">
      <w:pPr>
        <w:ind w:firstLine="0"/>
        <w:jc w:val="center"/>
      </w:pPr>
      <w:r>
        <w:t xml:space="preserve">Рисунок 4.2.1 – Интерфейс приложения </w:t>
      </w:r>
      <w:proofErr w:type="spellStart"/>
      <w:r w:rsidRPr="008D47F3">
        <w:t>HumanGO</w:t>
      </w:r>
      <w:proofErr w:type="spellEnd"/>
    </w:p>
    <w:p w14:paraId="3B7EE8C5" w14:textId="6C08FC51" w:rsidR="008D47F3" w:rsidRDefault="008D47F3" w:rsidP="008D47F3">
      <w:r>
        <w:lastRenderedPageBreak/>
        <w:t>Достоинства:</w:t>
      </w:r>
    </w:p>
    <w:p w14:paraId="3AEA5B79" w14:textId="5F5B20EB" w:rsidR="008D47F3" w:rsidRDefault="008D47F3" w:rsidP="00476457">
      <w:pPr>
        <w:pStyle w:val="a4"/>
        <w:numPr>
          <w:ilvl w:val="0"/>
          <w:numId w:val="25"/>
        </w:numPr>
        <w:tabs>
          <w:tab w:val="clear" w:pos="1276"/>
          <w:tab w:val="left" w:pos="1418"/>
        </w:tabs>
        <w:ind w:left="0" w:firstLine="851"/>
      </w:pPr>
      <w:r>
        <w:t>автоматическая корректировка нагрузки и объёма на основе предыдущих результатов;</w:t>
      </w:r>
    </w:p>
    <w:p w14:paraId="3AFBC47D" w14:textId="41C5676E" w:rsidR="008D47F3" w:rsidRDefault="008D47F3" w:rsidP="00476457">
      <w:pPr>
        <w:pStyle w:val="a4"/>
        <w:numPr>
          <w:ilvl w:val="0"/>
          <w:numId w:val="25"/>
        </w:numPr>
        <w:tabs>
          <w:tab w:val="clear" w:pos="1276"/>
          <w:tab w:val="left" w:pos="1418"/>
        </w:tabs>
        <w:ind w:left="0" w:firstLine="851"/>
      </w:pPr>
      <w:r>
        <w:t>учёт доступного оборудования и возможность тренироваться дома или в зале;</w:t>
      </w:r>
    </w:p>
    <w:p w14:paraId="108FF39E" w14:textId="4CAEAD0E" w:rsidR="008D47F3" w:rsidRDefault="008D47F3" w:rsidP="00476457">
      <w:pPr>
        <w:pStyle w:val="a4"/>
        <w:numPr>
          <w:ilvl w:val="0"/>
          <w:numId w:val="25"/>
        </w:numPr>
        <w:tabs>
          <w:tab w:val="clear" w:pos="1276"/>
          <w:tab w:val="left" w:pos="1418"/>
        </w:tabs>
        <w:ind w:left="0" w:firstLine="851"/>
      </w:pPr>
      <w:r>
        <w:t>большая база упражнений с подробными инструкциями и видео;</w:t>
      </w:r>
    </w:p>
    <w:p w14:paraId="2FC4A2AB" w14:textId="2B50D403" w:rsidR="008D47F3" w:rsidRDefault="008D47F3" w:rsidP="00476457">
      <w:pPr>
        <w:pStyle w:val="a4"/>
        <w:numPr>
          <w:ilvl w:val="0"/>
          <w:numId w:val="25"/>
        </w:numPr>
        <w:tabs>
          <w:tab w:val="clear" w:pos="1276"/>
          <w:tab w:val="left" w:pos="1418"/>
        </w:tabs>
        <w:ind w:left="0" w:firstLine="851"/>
      </w:pPr>
      <w:r>
        <w:t>гибкая замена упражнений без потери структуры тренировки.</w:t>
      </w:r>
    </w:p>
    <w:p w14:paraId="56E24444" w14:textId="1F7C6EAA" w:rsidR="008D47F3" w:rsidRDefault="008D47F3" w:rsidP="00476457">
      <w:pPr>
        <w:pStyle w:val="a4"/>
        <w:tabs>
          <w:tab w:val="clear" w:pos="1276"/>
          <w:tab w:val="left" w:pos="1418"/>
        </w:tabs>
        <w:ind w:left="851"/>
      </w:pPr>
      <w:r>
        <w:t>Недостатки:</w:t>
      </w:r>
    </w:p>
    <w:p w14:paraId="64AE1F9E" w14:textId="2C0AE1B6" w:rsidR="008D47F3" w:rsidRDefault="008D47F3" w:rsidP="00476457">
      <w:pPr>
        <w:pStyle w:val="a4"/>
        <w:numPr>
          <w:ilvl w:val="0"/>
          <w:numId w:val="26"/>
        </w:numPr>
        <w:tabs>
          <w:tab w:val="clear" w:pos="1276"/>
          <w:tab w:val="left" w:pos="1418"/>
        </w:tabs>
        <w:ind w:left="0" w:firstLine="851"/>
      </w:pPr>
      <w:r>
        <w:t>отсутствие полноценной русскоязычной локализации (интерфейс и названия упражнений частично на английском);</w:t>
      </w:r>
    </w:p>
    <w:p w14:paraId="1E0F970F" w14:textId="297D638E" w:rsidR="008D47F3" w:rsidRDefault="008D47F3" w:rsidP="00476457">
      <w:pPr>
        <w:pStyle w:val="a4"/>
        <w:numPr>
          <w:ilvl w:val="0"/>
          <w:numId w:val="26"/>
        </w:numPr>
        <w:tabs>
          <w:tab w:val="clear" w:pos="1276"/>
          <w:tab w:val="left" w:pos="1418"/>
        </w:tabs>
        <w:ind w:left="0" w:firstLine="851"/>
      </w:pPr>
      <w:r>
        <w:t xml:space="preserve">ограниченная интеграция с некоторыми популярными носимыми устройствами (например, </w:t>
      </w:r>
      <w:proofErr w:type="spellStart"/>
      <w:r>
        <w:t>Garmin</w:t>
      </w:r>
      <w:proofErr w:type="spellEnd"/>
      <w:r>
        <w:t>);</w:t>
      </w:r>
    </w:p>
    <w:p w14:paraId="6F3CB801" w14:textId="7593B6F4" w:rsidR="008D47F3" w:rsidRDefault="008D47F3" w:rsidP="00476457">
      <w:pPr>
        <w:pStyle w:val="a4"/>
        <w:numPr>
          <w:ilvl w:val="0"/>
          <w:numId w:val="26"/>
        </w:numPr>
        <w:tabs>
          <w:tab w:val="clear" w:pos="1276"/>
          <w:tab w:val="left" w:pos="1418"/>
        </w:tabs>
        <w:ind w:left="0" w:firstLine="851"/>
      </w:pPr>
      <w:r>
        <w:t xml:space="preserve">алгоритм ориентирован преимущественно на гипертрофию и прогрессию нагрузки, но слабо учитывает периодизацию для пауэрлифтинга или </w:t>
      </w:r>
      <w:proofErr w:type="spellStart"/>
      <w:r>
        <w:t>кроссфита</w:t>
      </w:r>
      <w:proofErr w:type="spellEnd"/>
      <w:r>
        <w:t>;</w:t>
      </w:r>
    </w:p>
    <w:p w14:paraId="03AE2350" w14:textId="076C01B7" w:rsidR="008D47F3" w:rsidRPr="008D47F3" w:rsidRDefault="008D47F3" w:rsidP="00476457">
      <w:pPr>
        <w:pStyle w:val="a4"/>
        <w:numPr>
          <w:ilvl w:val="0"/>
          <w:numId w:val="26"/>
        </w:numPr>
        <w:tabs>
          <w:tab w:val="clear" w:pos="1276"/>
          <w:tab w:val="left" w:pos="1418"/>
        </w:tabs>
        <w:ind w:left="0" w:firstLine="851"/>
      </w:pPr>
      <w:r>
        <w:t xml:space="preserve">нестабильная работа таймера отдыха и периодические сбои синхронизации с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Health</w:t>
      </w:r>
      <w:proofErr w:type="spellEnd"/>
      <w:r>
        <w:t>.</w:t>
      </w:r>
    </w:p>
    <w:p w14:paraId="65C5A5EA" w14:textId="5647B0A5" w:rsidR="008D47F3" w:rsidRPr="008D47F3" w:rsidRDefault="008D47F3" w:rsidP="002039F2">
      <w:pPr>
        <w:pStyle w:val="2"/>
        <w:tabs>
          <w:tab w:val="clear" w:pos="1560"/>
          <w:tab w:val="left" w:pos="1418"/>
        </w:tabs>
        <w:ind w:left="0" w:firstLine="851"/>
        <w:rPr>
          <w:szCs w:val="24"/>
        </w:rPr>
      </w:pPr>
      <w:bookmarkStart w:id="15" w:name="_Toc242051116"/>
      <w:r w:rsidRPr="008D47F3">
        <w:rPr>
          <w:szCs w:val="24"/>
        </w:rPr>
        <w:t xml:space="preserve">2PEAK </w:t>
      </w:r>
      <w:proofErr w:type="spellStart"/>
      <w:r w:rsidRPr="008D47F3">
        <w:rPr>
          <w:szCs w:val="24"/>
        </w:rPr>
        <w:t>Cycling</w:t>
      </w:r>
      <w:proofErr w:type="spellEnd"/>
      <w:r w:rsidRPr="008D47F3">
        <w:rPr>
          <w:szCs w:val="24"/>
        </w:rPr>
        <w:t xml:space="preserve"> </w:t>
      </w:r>
      <w:proofErr w:type="spellStart"/>
      <w:r w:rsidRPr="008D47F3">
        <w:rPr>
          <w:szCs w:val="24"/>
        </w:rPr>
        <w:t>Triathlon</w:t>
      </w:r>
      <w:bookmarkEnd w:id="15"/>
      <w:proofErr w:type="spellEnd"/>
    </w:p>
    <w:p w14:paraId="4AB66A9D" w14:textId="0EE5501A" w:rsidR="00BF1424" w:rsidRDefault="008D47F3" w:rsidP="00E14027">
      <w:pPr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 xml:space="preserve">2PEAK </w:t>
      </w:r>
      <w:r>
        <w:rPr>
          <w:rFonts w:cs="Times New Roman"/>
          <w:szCs w:val="24"/>
        </w:rPr>
        <w:t xml:space="preserve">– аналог </w:t>
      </w:r>
      <w:r w:rsidRPr="008D47F3">
        <w:rPr>
          <w:rFonts w:cs="Times New Roman"/>
          <w:szCs w:val="24"/>
        </w:rPr>
        <w:t xml:space="preserve">для планирования тренировок в циклических видах спорта (велоспорт, триатлон, бег, плавание). Система генерирует динамический и адаптивный план, который перестраивается после каждой сессии в зависимости от фактического выполнения, доступного времени и отклонений от целевых показателей. Поддерживается управление интенсивностью по пульсу, темпу или мощности, а также синхронизация с </w:t>
      </w:r>
      <w:proofErr w:type="spellStart"/>
      <w:r w:rsidRPr="008D47F3">
        <w:rPr>
          <w:rFonts w:cs="Times New Roman"/>
          <w:szCs w:val="24"/>
        </w:rPr>
        <w:t>Garmin</w:t>
      </w:r>
      <w:proofErr w:type="spellEnd"/>
      <w:r w:rsidRPr="008D47F3">
        <w:rPr>
          <w:rFonts w:cs="Times New Roman"/>
          <w:szCs w:val="24"/>
        </w:rPr>
        <w:t xml:space="preserve"> </w:t>
      </w:r>
      <w:proofErr w:type="spellStart"/>
      <w:r w:rsidRPr="008D47F3">
        <w:rPr>
          <w:rFonts w:cs="Times New Roman"/>
          <w:szCs w:val="24"/>
        </w:rPr>
        <w:t>Connect</w:t>
      </w:r>
      <w:proofErr w:type="spellEnd"/>
      <w:r w:rsidRPr="008D47F3">
        <w:rPr>
          <w:rFonts w:cs="Times New Roman"/>
          <w:szCs w:val="24"/>
        </w:rPr>
        <w:t xml:space="preserve">, </w:t>
      </w:r>
      <w:proofErr w:type="spellStart"/>
      <w:r w:rsidRPr="008D47F3">
        <w:rPr>
          <w:rFonts w:cs="Times New Roman"/>
          <w:szCs w:val="24"/>
        </w:rPr>
        <w:t>Suunto</w:t>
      </w:r>
      <w:proofErr w:type="spellEnd"/>
      <w:r w:rsidRPr="008D47F3">
        <w:rPr>
          <w:rFonts w:cs="Times New Roman"/>
          <w:szCs w:val="24"/>
        </w:rPr>
        <w:t xml:space="preserve">, </w:t>
      </w:r>
      <w:proofErr w:type="spellStart"/>
      <w:r w:rsidRPr="008D47F3">
        <w:rPr>
          <w:rFonts w:cs="Times New Roman"/>
          <w:szCs w:val="24"/>
        </w:rPr>
        <w:t>Polar</w:t>
      </w:r>
      <w:proofErr w:type="spellEnd"/>
      <w:r w:rsidRPr="008D47F3">
        <w:rPr>
          <w:rFonts w:cs="Times New Roman"/>
          <w:szCs w:val="24"/>
        </w:rPr>
        <w:t xml:space="preserve"> и другими сервисами.</w:t>
      </w:r>
    </w:p>
    <w:p w14:paraId="0E3EA720" w14:textId="310C4E2D" w:rsidR="008D47F3" w:rsidRDefault="008D47F3" w:rsidP="00E14027">
      <w:r>
        <w:rPr>
          <w:rFonts w:cs="Times New Roman"/>
          <w:szCs w:val="24"/>
        </w:rPr>
        <w:t xml:space="preserve">Ссылка на аналог: </w:t>
      </w:r>
      <w:hyperlink r:id="rId15" w:history="1">
        <w:r>
          <w:rPr>
            <w:rStyle w:val="a6"/>
          </w:rPr>
          <w:t>https://www.2peak.com/</w:t>
        </w:r>
      </w:hyperlink>
    </w:p>
    <w:p w14:paraId="401FEFC3" w14:textId="6A836039" w:rsidR="008D47F3" w:rsidRDefault="008D47F3" w:rsidP="00E14027">
      <w:r>
        <w:t>Интерфейс приложения представлен на рисунке 4.3.1.</w:t>
      </w:r>
    </w:p>
    <w:p w14:paraId="4D0F4B4A" w14:textId="3E601F1B" w:rsidR="008D47F3" w:rsidRDefault="008D47F3" w:rsidP="00E14027">
      <w:r>
        <w:t>Достоинства:</w:t>
      </w:r>
    </w:p>
    <w:p w14:paraId="290596BD" w14:textId="138BE3FC" w:rsidR="008D47F3" w:rsidRDefault="008D47F3" w:rsidP="00476457">
      <w:pPr>
        <w:pStyle w:val="a4"/>
        <w:numPr>
          <w:ilvl w:val="0"/>
          <w:numId w:val="27"/>
        </w:numPr>
        <w:tabs>
          <w:tab w:val="clear" w:pos="1276"/>
          <w:tab w:val="left" w:pos="1418"/>
        </w:tabs>
        <w:ind w:left="0" w:firstLine="851"/>
      </w:pPr>
      <w:r>
        <w:t>двойная адаптация: динамическая (под изменения расписания) и адаптивная (под отклонения в интенсивности);</w:t>
      </w:r>
    </w:p>
    <w:p w14:paraId="4F8DBDEB" w14:textId="2302D1FA" w:rsidR="008D47F3" w:rsidRDefault="008D47F3" w:rsidP="00476457">
      <w:pPr>
        <w:pStyle w:val="a4"/>
        <w:numPr>
          <w:ilvl w:val="0"/>
          <w:numId w:val="27"/>
        </w:numPr>
        <w:tabs>
          <w:tab w:val="clear" w:pos="1276"/>
          <w:tab w:val="left" w:pos="1418"/>
        </w:tabs>
        <w:ind w:left="0" w:firstLine="851"/>
      </w:pPr>
      <w:r>
        <w:t>управление нагрузкой через объективные метрики (мощность, пульс, темп);</w:t>
      </w:r>
    </w:p>
    <w:p w14:paraId="3F6FD26C" w14:textId="52A17C97" w:rsidR="008D47F3" w:rsidRDefault="008D47F3" w:rsidP="00476457">
      <w:pPr>
        <w:pStyle w:val="a4"/>
        <w:numPr>
          <w:ilvl w:val="0"/>
          <w:numId w:val="27"/>
        </w:numPr>
        <w:tabs>
          <w:tab w:val="clear" w:pos="1276"/>
          <w:tab w:val="left" w:pos="1418"/>
        </w:tabs>
        <w:ind w:left="0" w:firstLine="851"/>
      </w:pPr>
      <w:r>
        <w:t>автоматический анализ сильных и слабых сторон спортсмена;</w:t>
      </w:r>
    </w:p>
    <w:p w14:paraId="089625E2" w14:textId="7B9D4AD2" w:rsidR="008D47F3" w:rsidRDefault="008D47F3" w:rsidP="00476457">
      <w:pPr>
        <w:pStyle w:val="a4"/>
        <w:numPr>
          <w:ilvl w:val="0"/>
          <w:numId w:val="27"/>
        </w:numPr>
        <w:tabs>
          <w:tab w:val="clear" w:pos="1276"/>
          <w:tab w:val="left" w:pos="1418"/>
        </w:tabs>
        <w:ind w:left="0" w:firstLine="851"/>
      </w:pPr>
      <w:r>
        <w:t xml:space="preserve">возможность экспорта тренировок на часы </w:t>
      </w:r>
      <w:proofErr w:type="spellStart"/>
      <w:r>
        <w:t>Garmin</w:t>
      </w:r>
      <w:proofErr w:type="spellEnd"/>
      <w:r>
        <w:t xml:space="preserve"> и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Watch</w:t>
      </w:r>
      <w:proofErr w:type="spellEnd"/>
      <w:r>
        <w:t>.</w:t>
      </w:r>
    </w:p>
    <w:p w14:paraId="5C4C5C5D" w14:textId="693AFCAD" w:rsidR="008D47F3" w:rsidRDefault="008D47F3" w:rsidP="00476457">
      <w:pPr>
        <w:pStyle w:val="a4"/>
        <w:tabs>
          <w:tab w:val="clear" w:pos="1276"/>
          <w:tab w:val="left" w:pos="1418"/>
        </w:tabs>
        <w:ind w:left="851"/>
      </w:pPr>
      <w:r>
        <w:t>Недостатки:</w:t>
      </w:r>
    </w:p>
    <w:p w14:paraId="7D30FBA3" w14:textId="30069EE6" w:rsidR="008D47F3" w:rsidRDefault="008D47F3" w:rsidP="00476457">
      <w:pPr>
        <w:pStyle w:val="a4"/>
        <w:numPr>
          <w:ilvl w:val="0"/>
          <w:numId w:val="28"/>
        </w:numPr>
        <w:tabs>
          <w:tab w:val="clear" w:pos="1276"/>
          <w:tab w:val="left" w:pos="1418"/>
        </w:tabs>
        <w:ind w:left="0" w:firstLine="851"/>
      </w:pPr>
      <w:r>
        <w:t>узкая специализация: система ориентирована преимущественно на циклические виды спорта и не покрывает силовые тренировки или функциональный тренинг;</w:t>
      </w:r>
    </w:p>
    <w:p w14:paraId="3C6BABDD" w14:textId="292D21EB" w:rsidR="008D47F3" w:rsidRDefault="008D47F3" w:rsidP="00476457">
      <w:pPr>
        <w:pStyle w:val="a4"/>
        <w:numPr>
          <w:ilvl w:val="0"/>
          <w:numId w:val="28"/>
        </w:numPr>
        <w:tabs>
          <w:tab w:val="clear" w:pos="1276"/>
          <w:tab w:val="left" w:pos="1418"/>
        </w:tabs>
        <w:ind w:left="0" w:firstLine="851"/>
      </w:pPr>
      <w:r>
        <w:lastRenderedPageBreak/>
        <w:t>отсутствие встроенных инструментов для визуализации долгосрочного прогресса в понятном для новичка виде;</w:t>
      </w:r>
    </w:p>
    <w:p w14:paraId="50FB112F" w14:textId="3CA2DC92" w:rsidR="008D47F3" w:rsidRDefault="008D47F3" w:rsidP="00476457">
      <w:pPr>
        <w:pStyle w:val="a4"/>
        <w:numPr>
          <w:ilvl w:val="0"/>
          <w:numId w:val="28"/>
        </w:numPr>
        <w:tabs>
          <w:tab w:val="clear" w:pos="1276"/>
          <w:tab w:val="left" w:pos="1418"/>
        </w:tabs>
        <w:ind w:left="0" w:firstLine="851"/>
      </w:pPr>
      <w:r>
        <w:t>интерфейс перегружен профессиональной терминологией, что затрудняет использование начинающими;</w:t>
      </w:r>
    </w:p>
    <w:p w14:paraId="16FC784E" w14:textId="4ACF14FC" w:rsidR="008D47F3" w:rsidRDefault="008D47F3" w:rsidP="00476457">
      <w:pPr>
        <w:pStyle w:val="a4"/>
        <w:numPr>
          <w:ilvl w:val="0"/>
          <w:numId w:val="28"/>
        </w:numPr>
        <w:tabs>
          <w:tab w:val="clear" w:pos="1276"/>
          <w:tab w:val="left" w:pos="1418"/>
        </w:tabs>
        <w:ind w:left="0" w:firstLine="851"/>
      </w:pPr>
      <w:r>
        <w:t>ограниченная поддержка русского языка и русскоязычной документации.</w:t>
      </w:r>
    </w:p>
    <w:p w14:paraId="292E6231" w14:textId="1003F9C4" w:rsidR="008D47F3" w:rsidRDefault="008D47F3" w:rsidP="00E14027"/>
    <w:p w14:paraId="3E5AE81D" w14:textId="40018A69" w:rsidR="008D47F3" w:rsidRDefault="008D47F3" w:rsidP="008D47F3">
      <w:pPr>
        <w:ind w:firstLine="0"/>
        <w:jc w:val="center"/>
        <w:rPr>
          <w:rFonts w:cs="Times New Roman"/>
          <w:szCs w:val="24"/>
          <w:lang w:val="en-US"/>
        </w:rPr>
      </w:pPr>
      <w:r w:rsidRPr="008D47F3">
        <w:rPr>
          <w:rFonts w:cs="Times New Roman"/>
          <w:noProof/>
          <w:szCs w:val="24"/>
        </w:rPr>
        <w:drawing>
          <wp:inline distT="0" distB="0" distL="0" distR="0" wp14:anchorId="5A4EAABD" wp14:editId="7AB058C0">
            <wp:extent cx="5486400" cy="3390224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50" cy="33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B464" w14:textId="655F0F48" w:rsidR="008D47F3" w:rsidRDefault="008D47F3" w:rsidP="008D47F3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4.3.1 – Интерфейс приложения </w:t>
      </w:r>
      <w:r w:rsidRPr="008D47F3">
        <w:rPr>
          <w:rFonts w:cs="Times New Roman"/>
          <w:szCs w:val="24"/>
        </w:rPr>
        <w:t>2PEAK</w:t>
      </w:r>
    </w:p>
    <w:p w14:paraId="0ADA2DA1" w14:textId="4EA8592E" w:rsidR="008D47F3" w:rsidRDefault="008D47F3" w:rsidP="008D47F3">
      <w:pPr>
        <w:ind w:firstLine="0"/>
        <w:jc w:val="center"/>
        <w:rPr>
          <w:rFonts w:cs="Times New Roman"/>
          <w:szCs w:val="24"/>
        </w:rPr>
      </w:pPr>
    </w:p>
    <w:p w14:paraId="2B721234" w14:textId="18433D8A" w:rsidR="008D47F3" w:rsidRDefault="008D47F3" w:rsidP="008D47F3">
      <w:pPr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Ключевые улучшения для разрабатываемой системы:</w:t>
      </w:r>
    </w:p>
    <w:p w14:paraId="0F4134EC" w14:textId="5BDB7F6C" w:rsidR="008D47F3" w:rsidRPr="008D47F3" w:rsidRDefault="008D47F3" w:rsidP="00476457">
      <w:pPr>
        <w:pStyle w:val="a4"/>
        <w:numPr>
          <w:ilvl w:val="0"/>
          <w:numId w:val="29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адаптация нагрузки в режиме, приближенном к реальному времени (после каждой сессии или на следующий день, а не раз в неделю);</w:t>
      </w:r>
    </w:p>
    <w:p w14:paraId="09B212C1" w14:textId="4A2F2E36" w:rsidR="008D47F3" w:rsidRPr="008D47F3" w:rsidRDefault="008D47F3" w:rsidP="00476457">
      <w:pPr>
        <w:pStyle w:val="a4"/>
        <w:numPr>
          <w:ilvl w:val="0"/>
          <w:numId w:val="29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поддержка нескольких видов тренировок в рамках единого персонализированного плана;</w:t>
      </w:r>
    </w:p>
    <w:p w14:paraId="2B7A3A8F" w14:textId="0BA3EEAA" w:rsidR="008D47F3" w:rsidRPr="008D47F3" w:rsidRDefault="008D47F3" w:rsidP="00476457">
      <w:pPr>
        <w:pStyle w:val="a4"/>
        <w:numPr>
          <w:ilvl w:val="0"/>
          <w:numId w:val="29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прозрачная визуализация того, как именно и почему была скорректирована нагрузка;</w:t>
      </w:r>
    </w:p>
    <w:p w14:paraId="328530F8" w14:textId="2E903B51" w:rsidR="008D47F3" w:rsidRPr="008D47F3" w:rsidRDefault="008D47F3" w:rsidP="00476457">
      <w:pPr>
        <w:pStyle w:val="a4"/>
        <w:numPr>
          <w:ilvl w:val="0"/>
          <w:numId w:val="29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полноценная русскоязычная локализация и адаптация интерфейса под российскую аудиторию;</w:t>
      </w:r>
    </w:p>
    <w:p w14:paraId="669C9D30" w14:textId="3AB476A1" w:rsidR="008D47F3" w:rsidRPr="008D47F3" w:rsidRDefault="008D47F3" w:rsidP="00476457">
      <w:pPr>
        <w:pStyle w:val="a4"/>
        <w:numPr>
          <w:ilvl w:val="0"/>
          <w:numId w:val="29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8D47F3">
        <w:rPr>
          <w:rFonts w:cs="Times New Roman"/>
          <w:szCs w:val="24"/>
        </w:rPr>
        <w:t>гибкая настройка под доступное оборудование и непредсказуемый график пользователя без потери структуры плана.</w:t>
      </w:r>
    </w:p>
    <w:p w14:paraId="13289828" w14:textId="1E0D1A93" w:rsidR="00BF1424" w:rsidRDefault="00BF1424" w:rsidP="00D21B1E">
      <w:pPr>
        <w:ind w:firstLine="0"/>
        <w:rPr>
          <w:rFonts w:cs="Times New Roman"/>
          <w:szCs w:val="24"/>
        </w:rPr>
      </w:pPr>
    </w:p>
    <w:p w14:paraId="1426DF5C" w14:textId="657C8926" w:rsidR="006C18BD" w:rsidRPr="00B869D3" w:rsidRDefault="006C18BD" w:rsidP="008D47F3">
      <w:pPr>
        <w:spacing w:after="160"/>
        <w:ind w:firstLine="0"/>
        <w:rPr>
          <w:rFonts w:cs="Times New Roman"/>
          <w:szCs w:val="24"/>
        </w:rPr>
      </w:pPr>
    </w:p>
    <w:p w14:paraId="092F632B" w14:textId="6B5C7B5B" w:rsidR="00E61B22" w:rsidRPr="006904C1" w:rsidRDefault="00E61B22" w:rsidP="00597BAF">
      <w:pPr>
        <w:pStyle w:val="1"/>
        <w:spacing w:after="240"/>
        <w:rPr>
          <w:szCs w:val="24"/>
        </w:rPr>
      </w:pPr>
      <w:bookmarkStart w:id="16" w:name="_Toc242051117"/>
      <w:r w:rsidRPr="006904C1">
        <w:rPr>
          <w:szCs w:val="24"/>
        </w:rPr>
        <w:lastRenderedPageBreak/>
        <w:t>Требования к результатам разработки</w:t>
      </w:r>
      <w:bookmarkEnd w:id="16"/>
    </w:p>
    <w:p w14:paraId="6209F12B" w14:textId="57692ED5" w:rsidR="00E51875" w:rsidRPr="006904C1" w:rsidRDefault="00EB7D5A" w:rsidP="00266561">
      <w:pPr>
        <w:rPr>
          <w:rFonts w:cs="Times New Roman"/>
          <w:szCs w:val="24"/>
        </w:rPr>
      </w:pPr>
      <w:r w:rsidRPr="006904C1">
        <w:rPr>
          <w:rFonts w:cs="Times New Roman"/>
          <w:szCs w:val="24"/>
        </w:rPr>
        <w:t>Данный раздел содержит требования к результатам разработки</w:t>
      </w:r>
      <w:r w:rsidR="00727637">
        <w:rPr>
          <w:rFonts w:cs="Times New Roman"/>
          <w:szCs w:val="24"/>
        </w:rPr>
        <w:t xml:space="preserve">, которые должны соответствовать требованиям в </w:t>
      </w:r>
      <w:r w:rsidR="000F18AC">
        <w:rPr>
          <w:rFonts w:cs="Times New Roman"/>
          <w:szCs w:val="24"/>
        </w:rPr>
        <w:t>разделе</w:t>
      </w:r>
      <w:r w:rsidR="00727637">
        <w:rPr>
          <w:rFonts w:cs="Times New Roman"/>
          <w:szCs w:val="24"/>
        </w:rPr>
        <w:t>.</w:t>
      </w:r>
    </w:p>
    <w:p w14:paraId="3939F4B1" w14:textId="1BC4342D" w:rsidR="001D3FB1" w:rsidRPr="006904C1" w:rsidRDefault="00D5209E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17" w:name="_Toc242051118"/>
      <w:r>
        <w:rPr>
          <w:szCs w:val="24"/>
        </w:rPr>
        <w:t>Требования к функциональным характеристикам</w:t>
      </w:r>
      <w:bookmarkEnd w:id="17"/>
    </w:p>
    <w:p w14:paraId="27E26A4D" w14:textId="35922E68" w:rsidR="005A65B0" w:rsidRPr="005A56CB" w:rsidRDefault="005A56CB" w:rsidP="005A65B0">
      <w:pPr>
        <w:pStyle w:val="a4"/>
        <w:ind w:firstLine="851"/>
      </w:pPr>
      <w:r w:rsidRPr="005A56CB">
        <w:t>Адаптивных планировщик тренировок должен обеспечить:</w:t>
      </w:r>
    </w:p>
    <w:p w14:paraId="491D833D" w14:textId="5FF73160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CRUD-операции с таблицами базы данных;</w:t>
      </w:r>
    </w:p>
    <w:p w14:paraId="0C40A902" w14:textId="1D2F80C7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авторизацию и регистрацию пользователей;</w:t>
      </w:r>
    </w:p>
    <w:p w14:paraId="27A07025" w14:textId="683E064E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разграничение прав по ролям: администратор, тренер, пользователь (спортсмен-любитель);</w:t>
      </w:r>
    </w:p>
    <w:p w14:paraId="50FAFAAE" w14:textId="135FE457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ведение профиля пользователя (пол, возраст, вес, рост, уровень подготовки, цель тренировок, доступный инвентарь);</w:t>
      </w:r>
    </w:p>
    <w:p w14:paraId="476FCABD" w14:textId="6B072E56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ведение каталога упражнений (задействованные группы мышц, уровень сложности, требуемый инвентарь, диапазоны повторений и подходов);</w:t>
      </w:r>
    </w:p>
    <w:p w14:paraId="26C19339" w14:textId="3319B0CC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автоматическую генерацию индивидуальной программы тренировок на день/неделю на основе профиля пользователя;</w:t>
      </w:r>
    </w:p>
    <w:p w14:paraId="6B39AE06" w14:textId="30A64794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сбор обратной связи после каждой тренировки (фактическое число повторений, субъективная оценка сложности);</w:t>
      </w:r>
    </w:p>
    <w:p w14:paraId="1ED5FE7D" w14:textId="688B2E9B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автоматический пересчёт нагрузки (вес, число подходов, замена упражнений) для следующего занятия на основе полученной обратной связи;</w:t>
      </w:r>
    </w:p>
    <w:p w14:paraId="1290C0E1" w14:textId="27C4E9FD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прозрачное отображение причины изменения нагрузки (чтобы пользователь понимал, почему план был скорректирован);</w:t>
      </w:r>
    </w:p>
    <w:p w14:paraId="56442572" w14:textId="0A559911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 xml:space="preserve"> </w:t>
      </w:r>
      <w:proofErr w:type="spellStart"/>
      <w:r>
        <w:t>push</w:t>
      </w:r>
      <w:proofErr w:type="spellEnd"/>
      <w:r>
        <w:t>-уведомления о запланированных тренировках и напоминания;</w:t>
      </w:r>
    </w:p>
    <w:p w14:paraId="0F5D589D" w14:textId="004C75C3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просмотр истории тренировок и прогресса по весам и объёмам в виде графиков;</w:t>
      </w:r>
    </w:p>
    <w:p w14:paraId="0B1D3C7B" w14:textId="38006F85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создание тренером групп учеников и назначение им индивидуальных или групповых программ;</w:t>
      </w:r>
    </w:p>
    <w:p w14:paraId="7BA5EC0F" w14:textId="30347980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просмотр тренером сводной статистики по группе (выполнение плана, динамика прогресса);</w:t>
      </w:r>
    </w:p>
    <w:p w14:paraId="275DF030" w14:textId="399FC7A4" w:rsidR="00C06746" w:rsidRDefault="00C06746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уведомления тренеру о пропусках тренировок и признаках возможного переутомления;</w:t>
      </w:r>
    </w:p>
    <w:p w14:paraId="41BABF9C" w14:textId="2BF8D95F" w:rsidR="005A56CB" w:rsidRDefault="005A56CB" w:rsidP="00476457">
      <w:pPr>
        <w:pStyle w:val="a4"/>
        <w:numPr>
          <w:ilvl w:val="0"/>
          <w:numId w:val="8"/>
        </w:numPr>
        <w:tabs>
          <w:tab w:val="clear" w:pos="1276"/>
          <w:tab w:val="left" w:pos="1418"/>
        </w:tabs>
        <w:ind w:left="0" w:firstLine="851"/>
      </w:pPr>
      <w:r>
        <w:t>отчеты: динамика силовых показателей, статистика выполнения программы, эффективность корректировок нагрузки.</w:t>
      </w:r>
    </w:p>
    <w:p w14:paraId="46789BC7" w14:textId="77777777" w:rsidR="0088619C" w:rsidRDefault="0088619C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18" w:name="_Toc242051119"/>
      <w:r w:rsidRPr="006904C1">
        <w:rPr>
          <w:szCs w:val="24"/>
        </w:rPr>
        <w:lastRenderedPageBreak/>
        <w:t>Требования к показателям назначения</w:t>
      </w:r>
      <w:bookmarkEnd w:id="18"/>
      <w:r w:rsidRPr="006904C1">
        <w:rPr>
          <w:szCs w:val="24"/>
        </w:rPr>
        <w:t xml:space="preserve"> </w:t>
      </w:r>
    </w:p>
    <w:p w14:paraId="4758D4ED" w14:textId="77777777" w:rsidR="0088619C" w:rsidRPr="005A56CB" w:rsidRDefault="0088619C" w:rsidP="00A477B9">
      <w:r w:rsidRPr="005A56CB">
        <w:t>Результат настоящей разработки должен соответствовать следующим показателям назначения:</w:t>
      </w:r>
    </w:p>
    <w:p w14:paraId="20DAE461" w14:textId="721F4F95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приложение должно корректно работать на мобильных устройствах с разными размерами экранов;</w:t>
      </w:r>
    </w:p>
    <w:p w14:paraId="087828C5" w14:textId="21AC1D9C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взаимодействие с приложением осуществляется одним человеком;</w:t>
      </w:r>
    </w:p>
    <w:p w14:paraId="04C0C4A5" w14:textId="43BD055A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в интерфейсе не должны отображаться ID-номера из таблиц базы данных;</w:t>
      </w:r>
    </w:p>
    <w:p w14:paraId="72448E75" w14:textId="2C710B65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время отклика основных экранов — не более 2–3 секунд при стабильном соединении;</w:t>
      </w:r>
    </w:p>
    <w:p w14:paraId="61C14DDC" w14:textId="659E7722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должен полностью поддерживать русский язык (с учётом выявленного недостатка аналогов – слабой русскоязычной локализации);</w:t>
      </w:r>
    </w:p>
    <w:p w14:paraId="4B1A1843" w14:textId="056A1022" w:rsidR="005A56CB" w:rsidRDefault="005A56CB" w:rsidP="00476457">
      <w:pPr>
        <w:pStyle w:val="a4"/>
        <w:numPr>
          <w:ilvl w:val="0"/>
          <w:numId w:val="9"/>
        </w:numPr>
        <w:tabs>
          <w:tab w:val="clear" w:pos="1276"/>
          <w:tab w:val="left" w:pos="1418"/>
        </w:tabs>
        <w:ind w:left="0" w:firstLine="851"/>
      </w:pPr>
      <w:r>
        <w:t>данные должны сохраняться при перезапуске приложения.</w:t>
      </w:r>
    </w:p>
    <w:p w14:paraId="460B76C8" w14:textId="2B54C402" w:rsidR="00E51875" w:rsidRPr="006904C1" w:rsidRDefault="009730DA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19" w:name="_Toc242051120"/>
      <w:r w:rsidRPr="006904C1">
        <w:rPr>
          <w:szCs w:val="24"/>
        </w:rPr>
        <w:t xml:space="preserve">Требования </w:t>
      </w:r>
      <w:r w:rsidR="0088619C">
        <w:rPr>
          <w:szCs w:val="24"/>
        </w:rPr>
        <w:t>к технологическому стеку</w:t>
      </w:r>
      <w:bookmarkEnd w:id="19"/>
      <w:r w:rsidR="45D82971" w:rsidRPr="006904C1">
        <w:rPr>
          <w:szCs w:val="24"/>
        </w:rPr>
        <w:t xml:space="preserve"> </w:t>
      </w:r>
    </w:p>
    <w:p w14:paraId="125A46E7" w14:textId="1C905E99" w:rsidR="0088619C" w:rsidRPr="00A477B9" w:rsidRDefault="00A477B9" w:rsidP="00A477B9">
      <w:r w:rsidRPr="00A477B9">
        <w:t>Адаптивный планировщик должен соответствовать следующему технологическому стеку</w:t>
      </w:r>
      <w:r w:rsidR="0088619C" w:rsidRPr="00A477B9">
        <w:t>:</w:t>
      </w:r>
    </w:p>
    <w:p w14:paraId="218B6CF4" w14:textId="77777777" w:rsidR="005F6402" w:rsidRPr="00A477B9" w:rsidRDefault="007A1DF0" w:rsidP="00476457">
      <w:pPr>
        <w:pStyle w:val="a4"/>
        <w:numPr>
          <w:ilvl w:val="0"/>
          <w:numId w:val="10"/>
        </w:numPr>
        <w:tabs>
          <w:tab w:val="clear" w:pos="1276"/>
          <w:tab w:val="left" w:pos="1418"/>
        </w:tabs>
        <w:ind w:left="0" w:firstLine="851"/>
      </w:pPr>
      <w:r w:rsidRPr="00A477B9">
        <w:t>я</w:t>
      </w:r>
      <w:r w:rsidR="0088619C" w:rsidRPr="00A477B9">
        <w:t xml:space="preserve">зык программирования </w:t>
      </w:r>
      <w:r w:rsidR="005F6402" w:rsidRPr="00A477B9">
        <w:rPr>
          <w:lang w:val="en-US"/>
        </w:rPr>
        <w:t>JavaScript</w:t>
      </w:r>
      <w:r w:rsidR="0088619C" w:rsidRPr="00A477B9">
        <w:rPr>
          <w:lang w:val="en-US"/>
        </w:rPr>
        <w:t>;</w:t>
      </w:r>
    </w:p>
    <w:p w14:paraId="29FFE436" w14:textId="02779C31" w:rsidR="005F6402" w:rsidRPr="00A477B9" w:rsidRDefault="005F6402" w:rsidP="00476457">
      <w:pPr>
        <w:pStyle w:val="a4"/>
        <w:numPr>
          <w:ilvl w:val="0"/>
          <w:numId w:val="10"/>
        </w:numPr>
        <w:tabs>
          <w:tab w:val="clear" w:pos="1276"/>
          <w:tab w:val="left" w:pos="1418"/>
        </w:tabs>
        <w:ind w:left="0" w:firstLine="851"/>
      </w:pPr>
      <w:proofErr w:type="spellStart"/>
      <w:r w:rsidRPr="00A477B9">
        <w:rPr>
          <w:rFonts w:eastAsia="Times New Roman" w:cs="Times New Roman"/>
          <w:szCs w:val="24"/>
        </w:rPr>
        <w:t>фреймворк</w:t>
      </w:r>
      <w:proofErr w:type="spellEnd"/>
      <w:r w:rsidRPr="00A477B9">
        <w:rPr>
          <w:rFonts w:eastAsia="Times New Roman" w:cs="Times New Roman"/>
          <w:szCs w:val="24"/>
        </w:rPr>
        <w:t xml:space="preserve"> для разработки мобильного приложения </w:t>
      </w:r>
      <w:r w:rsidRPr="00A477B9">
        <w:rPr>
          <w:rFonts w:eastAsia="Times New Roman" w:cs="Times New Roman"/>
          <w:szCs w:val="24"/>
          <w:lang w:val="en-US"/>
        </w:rPr>
        <w:t>React</w:t>
      </w:r>
      <w:r w:rsidRPr="00A477B9">
        <w:rPr>
          <w:rFonts w:eastAsia="Times New Roman" w:cs="Times New Roman"/>
          <w:szCs w:val="24"/>
        </w:rPr>
        <w:t xml:space="preserve"> </w:t>
      </w:r>
      <w:r w:rsidRPr="00A477B9">
        <w:rPr>
          <w:rFonts w:eastAsia="Times New Roman" w:cs="Times New Roman"/>
          <w:szCs w:val="24"/>
          <w:lang w:val="en-US"/>
        </w:rPr>
        <w:t>Native</w:t>
      </w:r>
    </w:p>
    <w:p w14:paraId="4D53CFA9" w14:textId="58B37E61" w:rsidR="0088619C" w:rsidRPr="00A477B9" w:rsidRDefault="0088619C" w:rsidP="00476457">
      <w:pPr>
        <w:pStyle w:val="a4"/>
        <w:numPr>
          <w:ilvl w:val="0"/>
          <w:numId w:val="10"/>
        </w:numPr>
        <w:tabs>
          <w:tab w:val="clear" w:pos="1276"/>
          <w:tab w:val="left" w:pos="1418"/>
        </w:tabs>
        <w:ind w:left="0" w:firstLine="851"/>
      </w:pPr>
      <w:r w:rsidRPr="00A477B9">
        <w:rPr>
          <w:lang w:val="en-US"/>
        </w:rPr>
        <w:t>IDE Visual Studio Code;</w:t>
      </w:r>
    </w:p>
    <w:p w14:paraId="32F5C4F9" w14:textId="5AA53ECA" w:rsidR="00F31A57" w:rsidRPr="00A477B9" w:rsidRDefault="0088619C" w:rsidP="00476457">
      <w:pPr>
        <w:pStyle w:val="a4"/>
        <w:numPr>
          <w:ilvl w:val="0"/>
          <w:numId w:val="10"/>
        </w:numPr>
        <w:tabs>
          <w:tab w:val="clear" w:pos="1276"/>
          <w:tab w:val="left" w:pos="1418"/>
        </w:tabs>
        <w:ind w:left="0" w:firstLine="851"/>
      </w:pPr>
      <w:r w:rsidRPr="00A477B9">
        <w:t xml:space="preserve">СУБД </w:t>
      </w:r>
      <w:r w:rsidR="005C2C79" w:rsidRPr="00A477B9">
        <w:rPr>
          <w:lang w:val="en-US"/>
        </w:rPr>
        <w:t>Postgre</w:t>
      </w:r>
      <w:r w:rsidR="00891259" w:rsidRPr="00A477B9">
        <w:rPr>
          <w:lang w:val="en-US"/>
        </w:rPr>
        <w:t>SQL</w:t>
      </w:r>
      <w:r w:rsidRPr="00A477B9">
        <w:t>.</w:t>
      </w:r>
    </w:p>
    <w:p w14:paraId="4070ED18" w14:textId="3F4A2CF4" w:rsidR="00761B8E" w:rsidRDefault="00AA50F6" w:rsidP="002039F2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20" w:name="_Toc242051121"/>
      <w:r w:rsidRPr="006904C1">
        <w:rPr>
          <w:szCs w:val="24"/>
        </w:rPr>
        <w:t>Требования к пользовательскому интерфейсу</w:t>
      </w:r>
      <w:bookmarkEnd w:id="20"/>
    </w:p>
    <w:p w14:paraId="05B82FBC" w14:textId="63D9B615" w:rsidR="00047650" w:rsidRDefault="00047650" w:rsidP="00047650">
      <w:r>
        <w:t>На рисунке 5.4.1 представлен прототип окна авторизации. На рисунке цифрами обозначены:</w:t>
      </w:r>
    </w:p>
    <w:p w14:paraId="060BE9EF" w14:textId="77777777" w:rsidR="00047650" w:rsidRDefault="00047650" w:rsidP="00047650">
      <w:r>
        <w:t>1 — логотип приложения (заглушка);</w:t>
      </w:r>
    </w:p>
    <w:p w14:paraId="121A36DD" w14:textId="77777777" w:rsidR="00047650" w:rsidRDefault="00047650" w:rsidP="00047650">
      <w:r>
        <w:t xml:space="preserve">2 — поле ввода </w:t>
      </w:r>
      <w:proofErr w:type="spellStart"/>
      <w:r>
        <w:t>Email</w:t>
      </w:r>
      <w:proofErr w:type="spellEnd"/>
      <w:r>
        <w:t>;</w:t>
      </w:r>
    </w:p>
    <w:p w14:paraId="12B7893D" w14:textId="77777777" w:rsidR="00047650" w:rsidRDefault="00047650" w:rsidP="00047650">
      <w:r>
        <w:t>3 — поле ввода пароля с иконкой показа/скрытия;</w:t>
      </w:r>
    </w:p>
    <w:p w14:paraId="2618B18B" w14:textId="77777777" w:rsidR="00047650" w:rsidRDefault="00047650" w:rsidP="00047650">
      <w:r>
        <w:t>4 — кнопки «Войти» и «Зарегистрироваться»;</w:t>
      </w:r>
    </w:p>
    <w:p w14:paraId="652986CF" w14:textId="1C5FE6CF" w:rsidR="00047650" w:rsidRPr="00047650" w:rsidRDefault="00047650" w:rsidP="00047650">
      <w:r>
        <w:t>5 — ссылка «Забыли пароль?».</w:t>
      </w:r>
    </w:p>
    <w:p w14:paraId="691C0E58" w14:textId="3D7315B5" w:rsidR="00042A81" w:rsidRDefault="0051105C" w:rsidP="0051105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59EE39" wp14:editId="125EEFFB">
            <wp:extent cx="4327452" cy="579255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rototype_1_aut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644" cy="580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9C78" w14:textId="6A7D94A0" w:rsidR="0051105C" w:rsidRDefault="0051105C" w:rsidP="0051105C">
      <w:pPr>
        <w:ind w:firstLine="0"/>
        <w:jc w:val="center"/>
      </w:pPr>
      <w:r>
        <w:t>Рисунок 5.4.1 – Прототип окна авторизации</w:t>
      </w:r>
    </w:p>
    <w:p w14:paraId="6EBBBC87" w14:textId="77777777" w:rsidR="00CA73F6" w:rsidRDefault="00CA73F6" w:rsidP="0051105C">
      <w:pPr>
        <w:ind w:firstLine="0"/>
        <w:jc w:val="center"/>
      </w:pPr>
    </w:p>
    <w:p w14:paraId="62A62157" w14:textId="7AD209D3" w:rsidR="00047650" w:rsidRDefault="00047650" w:rsidP="00047650">
      <w:r>
        <w:t>На рисунке 5.4.2 представлен прототип главного окна программы. На рисунке цифрами обозначены:</w:t>
      </w:r>
    </w:p>
    <w:p w14:paraId="1A59EB03" w14:textId="77777777" w:rsidR="00047650" w:rsidRDefault="00047650" w:rsidP="00047650">
      <w:r>
        <w:t>1 — кнопка вызова бокового меню;</w:t>
      </w:r>
    </w:p>
    <w:p w14:paraId="069994DB" w14:textId="77777777" w:rsidR="00047650" w:rsidRDefault="00047650" w:rsidP="00047650">
      <w:r>
        <w:t>2 — верхняя панель действий (уведомления, профиль, выход);</w:t>
      </w:r>
    </w:p>
    <w:p w14:paraId="4CF042F7" w14:textId="77777777" w:rsidR="00047650" w:rsidRDefault="00047650" w:rsidP="00047650">
      <w:r>
        <w:t>3 — приветствие и фильтры по периоду (Сегодня, Неделя, Месяц, Настройки);</w:t>
      </w:r>
    </w:p>
    <w:p w14:paraId="3845DA6B" w14:textId="77777777" w:rsidR="00047650" w:rsidRDefault="00047650" w:rsidP="00047650">
      <w:r>
        <w:t>4 — карточки показателей (Тренировок за неделю, Выполнение плана, Общий объём нагрузки, Дни отдыха);</w:t>
      </w:r>
    </w:p>
    <w:p w14:paraId="6AD908CB" w14:textId="77777777" w:rsidR="00047650" w:rsidRDefault="00047650" w:rsidP="00047650">
      <w:r>
        <w:t>5 — блок «Тренировка на сегодня»;</w:t>
      </w:r>
    </w:p>
    <w:p w14:paraId="2333505B" w14:textId="77777777" w:rsidR="00047650" w:rsidRDefault="00047650" w:rsidP="00047650">
      <w:r>
        <w:t>6 — кнопка «Начать» для запуска тренировки;</w:t>
      </w:r>
    </w:p>
    <w:p w14:paraId="029E693C" w14:textId="77777777" w:rsidR="00047650" w:rsidRDefault="00047650" w:rsidP="00047650">
      <w:r>
        <w:t>7 — блок «Последние корректировки нагрузки» со ссылкой «Все»;</w:t>
      </w:r>
    </w:p>
    <w:p w14:paraId="01E721D8" w14:textId="61B3689B" w:rsidR="0051105C" w:rsidRDefault="00047650" w:rsidP="00047650">
      <w:r>
        <w:lastRenderedPageBreak/>
        <w:t>8 — нижняя навигационная панель.</w:t>
      </w:r>
    </w:p>
    <w:p w14:paraId="3AC0F9AC" w14:textId="77777777" w:rsidR="003138AA" w:rsidRDefault="003138AA" w:rsidP="00047650"/>
    <w:p w14:paraId="39368F83" w14:textId="0114BE78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058ED49E" wp14:editId="272805D0">
            <wp:extent cx="4327338" cy="57924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rototype_2_hom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38" cy="57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A99C" w14:textId="4A05E767" w:rsidR="0051105C" w:rsidRDefault="0051105C" w:rsidP="0051105C">
      <w:pPr>
        <w:ind w:firstLine="0"/>
        <w:jc w:val="center"/>
      </w:pPr>
      <w:r>
        <w:t>Рисунок 5.4.2 – Прототип главного окна</w:t>
      </w:r>
    </w:p>
    <w:p w14:paraId="5F8B280B" w14:textId="77777777" w:rsidR="00CA73F6" w:rsidRDefault="00CA73F6" w:rsidP="0051105C">
      <w:pPr>
        <w:ind w:firstLine="0"/>
        <w:jc w:val="center"/>
      </w:pPr>
    </w:p>
    <w:p w14:paraId="1F7CEB0D" w14:textId="31362C68" w:rsidR="00047650" w:rsidRDefault="00047650" w:rsidP="00047650">
      <w:r>
        <w:t>На рисунке 5.4.3 представлен прототип окна с планом тренировок. На рисунке цифрами обозначены:</w:t>
      </w:r>
    </w:p>
    <w:p w14:paraId="1652189C" w14:textId="77777777" w:rsidR="00047650" w:rsidRDefault="00047650" w:rsidP="00047650">
      <w:r>
        <w:t>1 — кнопка возврата;</w:t>
      </w:r>
    </w:p>
    <w:p w14:paraId="6686C5B4" w14:textId="77777777" w:rsidR="00047650" w:rsidRDefault="00047650" w:rsidP="00047650">
      <w:r>
        <w:t>2 — верхняя панель действий;</w:t>
      </w:r>
    </w:p>
    <w:p w14:paraId="5B5B6A99" w14:textId="77777777" w:rsidR="00047650" w:rsidRDefault="00047650" w:rsidP="00047650">
      <w:r>
        <w:t>3 — кнопка добавления тренировки («+ Тренировка»);</w:t>
      </w:r>
    </w:p>
    <w:p w14:paraId="5D15521C" w14:textId="77777777" w:rsidR="00047650" w:rsidRDefault="00047650" w:rsidP="00047650">
      <w:r>
        <w:t>4 — панель фильтров по статусу (Сегодня, Неделя, Пропущенные, Выполненные);</w:t>
      </w:r>
    </w:p>
    <w:p w14:paraId="15FBF6E8" w14:textId="77777777" w:rsidR="00047650" w:rsidRDefault="00047650" w:rsidP="00047650">
      <w:r>
        <w:t>5 — переключатель режимов отображения (Список, Календарь);</w:t>
      </w:r>
    </w:p>
    <w:p w14:paraId="7E3BE9FC" w14:textId="77777777" w:rsidR="00047650" w:rsidRDefault="00047650" w:rsidP="00047650">
      <w:r>
        <w:t>6 — кнопка «Фильтр»;</w:t>
      </w:r>
    </w:p>
    <w:p w14:paraId="5B8C623B" w14:textId="77777777" w:rsidR="00047650" w:rsidRDefault="00047650" w:rsidP="00047650">
      <w:r>
        <w:lastRenderedPageBreak/>
        <w:t>7 — область отображения списка тренировок;</w:t>
      </w:r>
    </w:p>
    <w:p w14:paraId="3C7C7D60" w14:textId="673E581E" w:rsidR="00047650" w:rsidRDefault="00047650" w:rsidP="00047650">
      <w:r>
        <w:t>8 — нижняя навигационная панель.</w:t>
      </w:r>
    </w:p>
    <w:p w14:paraId="5DC77467" w14:textId="77777777" w:rsidR="003138AA" w:rsidRDefault="003138AA" w:rsidP="00047650"/>
    <w:p w14:paraId="4D1409ED" w14:textId="2CE6226A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5278730D" wp14:editId="27615E47">
            <wp:extent cx="4327338" cy="5792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rototype_3_pla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38" cy="57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0950" w14:textId="58BFF8C3" w:rsidR="0051105C" w:rsidRDefault="0051105C" w:rsidP="0051105C">
      <w:pPr>
        <w:ind w:firstLine="0"/>
        <w:jc w:val="center"/>
      </w:pPr>
      <w:r>
        <w:t>Рисунок 5.4.3 – Прототип окна с планом тренировок</w:t>
      </w:r>
    </w:p>
    <w:p w14:paraId="57B734B8" w14:textId="77777777" w:rsidR="00CA73F6" w:rsidRDefault="00CA73F6" w:rsidP="0051105C">
      <w:pPr>
        <w:ind w:firstLine="0"/>
        <w:jc w:val="center"/>
      </w:pPr>
    </w:p>
    <w:p w14:paraId="2A302458" w14:textId="3DC6D963" w:rsidR="00047650" w:rsidRDefault="00047650" w:rsidP="00047650">
      <w:r>
        <w:t>На рисунке 5.4.4 представлен прототип окна выполнения тренировки. На рисунке цифрами обозначены:</w:t>
      </w:r>
    </w:p>
    <w:p w14:paraId="13EF041C" w14:textId="77777777" w:rsidR="00047650" w:rsidRDefault="00047650" w:rsidP="00047650">
      <w:r>
        <w:t>1 — кнопка возврата;</w:t>
      </w:r>
    </w:p>
    <w:p w14:paraId="537D6C3B" w14:textId="77777777" w:rsidR="00047650" w:rsidRDefault="00047650" w:rsidP="00047650">
      <w:r>
        <w:t>2 — верхняя панель действий;</w:t>
      </w:r>
    </w:p>
    <w:p w14:paraId="0DADE6E8" w14:textId="77777777" w:rsidR="00047650" w:rsidRDefault="00047650" w:rsidP="00047650">
      <w:r>
        <w:t>3 — индикатор прогресса тренировки («Упражнение X из N»);</w:t>
      </w:r>
    </w:p>
    <w:p w14:paraId="63801318" w14:textId="77777777" w:rsidR="00047650" w:rsidRDefault="00047650" w:rsidP="00047650">
      <w:r>
        <w:t>4 — название упражнения и задействованные группы мышц;</w:t>
      </w:r>
    </w:p>
    <w:p w14:paraId="43695E21" w14:textId="77777777" w:rsidR="00047650" w:rsidRDefault="00047650" w:rsidP="00047650">
      <w:r>
        <w:t>5 — область схемы или видео упражнения;</w:t>
      </w:r>
    </w:p>
    <w:p w14:paraId="3C4CECBC" w14:textId="77777777" w:rsidR="00047650" w:rsidRDefault="00047650" w:rsidP="00047650">
      <w:r>
        <w:lastRenderedPageBreak/>
        <w:t>6 — таблица подходов (номер подхода, плановая нагрузка, поля ввода фактических значений);</w:t>
      </w:r>
    </w:p>
    <w:p w14:paraId="6E22AC7B" w14:textId="77777777" w:rsidR="00047650" w:rsidRDefault="00047650" w:rsidP="00047650">
      <w:r>
        <w:t>7 — таймер отдыха с кнопкой «Пропустить»;</w:t>
      </w:r>
    </w:p>
    <w:p w14:paraId="433FCFC3" w14:textId="77777777" w:rsidR="00047650" w:rsidRDefault="00047650" w:rsidP="00047650">
      <w:r>
        <w:t>8 — кнопки «Заменить упражнение» и «Следующее упражнение»;</w:t>
      </w:r>
    </w:p>
    <w:p w14:paraId="2D10FC5E" w14:textId="36E77EA7" w:rsidR="00047650" w:rsidRDefault="00047650" w:rsidP="00047650">
      <w:r>
        <w:t>9 — кнопка «Завершить тренировку».</w:t>
      </w:r>
    </w:p>
    <w:p w14:paraId="69F295F2" w14:textId="77777777" w:rsidR="00CA73F6" w:rsidRDefault="00CA73F6" w:rsidP="00047650"/>
    <w:p w14:paraId="7C9C7358" w14:textId="5E843DCB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50F8E3E7" wp14:editId="18C9A45C">
            <wp:extent cx="4327338" cy="5792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rototype_4_workou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38" cy="57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196" w14:textId="562417ED" w:rsidR="0051105C" w:rsidRDefault="0051105C" w:rsidP="0051105C">
      <w:pPr>
        <w:ind w:firstLine="0"/>
        <w:jc w:val="center"/>
      </w:pPr>
      <w:r>
        <w:t xml:space="preserve">Рисунок 5.4.4 – Прототип окна </w:t>
      </w:r>
      <w:r w:rsidR="00047650">
        <w:t>выполнения тренировки</w:t>
      </w:r>
    </w:p>
    <w:p w14:paraId="41B6B557" w14:textId="77777777" w:rsidR="00CA73F6" w:rsidRDefault="00CA73F6" w:rsidP="0051105C">
      <w:pPr>
        <w:ind w:firstLine="0"/>
        <w:jc w:val="center"/>
      </w:pPr>
    </w:p>
    <w:p w14:paraId="08A99F9C" w14:textId="50CF8E36" w:rsidR="00047650" w:rsidRDefault="00047650" w:rsidP="00047650">
      <w:r>
        <w:t>На рисунке 5.4.5 представлен прототип окна итогов тренировки. На рисунке цифрами обозначены:</w:t>
      </w:r>
    </w:p>
    <w:p w14:paraId="6E5CCA08" w14:textId="77777777" w:rsidR="00047650" w:rsidRDefault="00047650" w:rsidP="00047650">
      <w:r>
        <w:t>1 — кнопка возврата;</w:t>
      </w:r>
    </w:p>
    <w:p w14:paraId="78BF951B" w14:textId="77777777" w:rsidR="00047650" w:rsidRDefault="00047650" w:rsidP="00047650">
      <w:r>
        <w:t>2 — верхняя панель действий;</w:t>
      </w:r>
    </w:p>
    <w:p w14:paraId="68C824EB" w14:textId="77777777" w:rsidR="00047650" w:rsidRDefault="00047650" w:rsidP="00047650">
      <w:r>
        <w:lastRenderedPageBreak/>
        <w:t>3 — блок итогов (выполнено упражнений, общий объём нагрузки, время);</w:t>
      </w:r>
    </w:p>
    <w:p w14:paraId="613D2BCD" w14:textId="77777777" w:rsidR="00047650" w:rsidRDefault="00047650" w:rsidP="00047650">
      <w:r>
        <w:t>4 — кнопки оценки сложности (Легко, Нормально, Тяжело);</w:t>
      </w:r>
    </w:p>
    <w:p w14:paraId="02C64EEA" w14:textId="77777777" w:rsidR="00047650" w:rsidRDefault="00047650" w:rsidP="00047650">
      <w:r>
        <w:t>5 — кнопки оценки самочувствия (Отлично, Нормально, Устал);</w:t>
      </w:r>
    </w:p>
    <w:p w14:paraId="0CCE08A7" w14:textId="77777777" w:rsidR="00047650" w:rsidRDefault="00047650" w:rsidP="00047650">
      <w:r>
        <w:t>6 — поле для комментария;</w:t>
      </w:r>
    </w:p>
    <w:p w14:paraId="572EB780" w14:textId="77777777" w:rsidR="00047650" w:rsidRDefault="00047650" w:rsidP="00047650">
      <w:r>
        <w:t>7 — кнопка «Сохранить и рассчитать нагрузку»;</w:t>
      </w:r>
    </w:p>
    <w:p w14:paraId="36428940" w14:textId="77777777" w:rsidR="00047650" w:rsidRDefault="00047650" w:rsidP="00047650">
      <w:r>
        <w:t>8 — блок «Корректировка следующей тренировки» с новыми параметрами нагрузки и причиной их изменения;</w:t>
      </w:r>
    </w:p>
    <w:p w14:paraId="21D59560" w14:textId="5DCBBD73" w:rsidR="00047650" w:rsidRDefault="00047650" w:rsidP="00047650">
      <w:r>
        <w:t>9 — кнопки «Принять» и «Изменить».</w:t>
      </w:r>
    </w:p>
    <w:p w14:paraId="6C2FD492" w14:textId="77777777" w:rsidR="00CA73F6" w:rsidRDefault="00CA73F6" w:rsidP="00047650"/>
    <w:p w14:paraId="7CF0A1C9" w14:textId="1B7026B7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01B5B60A" wp14:editId="39764C20">
            <wp:extent cx="4327338" cy="57924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rototype_5_feedback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38" cy="57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A83" w14:textId="228CD806" w:rsidR="0051105C" w:rsidRDefault="0051105C" w:rsidP="0051105C">
      <w:pPr>
        <w:ind w:firstLine="0"/>
        <w:jc w:val="center"/>
      </w:pPr>
      <w:r>
        <w:t>Рисунок 5.4.5 – Прототип окна с итогом тренировки и корректировкой нагрузки</w:t>
      </w:r>
    </w:p>
    <w:p w14:paraId="10481960" w14:textId="77777777" w:rsidR="00CA73F6" w:rsidRDefault="00CA73F6" w:rsidP="0051105C">
      <w:pPr>
        <w:ind w:firstLine="0"/>
        <w:jc w:val="center"/>
      </w:pPr>
    </w:p>
    <w:p w14:paraId="6C7FE65B" w14:textId="4A483760" w:rsidR="00047650" w:rsidRDefault="00047650" w:rsidP="00047650">
      <w:r>
        <w:lastRenderedPageBreak/>
        <w:t>На рисунке 5.4.6 представлен прототип окна каталога упражнений. На рисунке цифрами обозначены:</w:t>
      </w:r>
    </w:p>
    <w:p w14:paraId="01B5105F" w14:textId="77777777" w:rsidR="00047650" w:rsidRDefault="00047650" w:rsidP="00047650">
      <w:r>
        <w:t>1 — кнопка возврата;</w:t>
      </w:r>
    </w:p>
    <w:p w14:paraId="1A41C1CA" w14:textId="77777777" w:rsidR="00047650" w:rsidRDefault="00047650" w:rsidP="00047650">
      <w:r>
        <w:t>2 — верхняя панель действий;</w:t>
      </w:r>
    </w:p>
    <w:p w14:paraId="67B41B7A" w14:textId="77777777" w:rsidR="00047650" w:rsidRDefault="00047650" w:rsidP="00047650">
      <w:r>
        <w:t>3 — кнопка добавления упражнения («+ Упражнение», доступна тренеру и администратору);</w:t>
      </w:r>
    </w:p>
    <w:p w14:paraId="038F17E7" w14:textId="77777777" w:rsidR="00047650" w:rsidRDefault="00047650" w:rsidP="00047650">
      <w:r>
        <w:t>4 — строка поиска;</w:t>
      </w:r>
    </w:p>
    <w:p w14:paraId="2394A0B5" w14:textId="77777777" w:rsidR="00047650" w:rsidRDefault="00047650" w:rsidP="00047650">
      <w:r>
        <w:t>5 — кнопка «Фильтр»;</w:t>
      </w:r>
    </w:p>
    <w:p w14:paraId="17E6048A" w14:textId="77777777" w:rsidR="00047650" w:rsidRDefault="00047650" w:rsidP="00047650">
      <w:r>
        <w:t>6 — панель фильтров и сортировки (Группа мышц, Инвентарь, Сложность, Сортировка);</w:t>
      </w:r>
    </w:p>
    <w:p w14:paraId="6E48F23B" w14:textId="77777777" w:rsidR="00047650" w:rsidRDefault="00047650" w:rsidP="00047650">
      <w:r>
        <w:t>7 — область отображения списка упражнений;</w:t>
      </w:r>
    </w:p>
    <w:p w14:paraId="59C4150B" w14:textId="5DA1FFF8" w:rsidR="00047650" w:rsidRDefault="00047650" w:rsidP="00047650">
      <w:r>
        <w:t>8 — нижняя навигационная панель.</w:t>
      </w:r>
    </w:p>
    <w:p w14:paraId="2AE5B698" w14:textId="77777777" w:rsidR="00CA73F6" w:rsidRDefault="00CA73F6" w:rsidP="00047650"/>
    <w:p w14:paraId="78E5D223" w14:textId="33A60D70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1F54CFE7" wp14:editId="5845FA7B">
            <wp:extent cx="4226820" cy="5657850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rototype_6_catalog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31" cy="56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271B" w14:textId="750A4419" w:rsidR="00CA73F6" w:rsidRDefault="0051105C" w:rsidP="003138AA">
      <w:pPr>
        <w:ind w:firstLine="0"/>
        <w:jc w:val="center"/>
      </w:pPr>
      <w:r>
        <w:t>Рисунок 5.4.6 – Прототип окна с каталогом упражнений</w:t>
      </w:r>
    </w:p>
    <w:p w14:paraId="05DB5163" w14:textId="5BC84112" w:rsidR="00047650" w:rsidRDefault="00047650" w:rsidP="00047650">
      <w:r>
        <w:lastRenderedPageBreak/>
        <w:t>На рисунке 5.4.7 представлен прототип окна с прогрессом и отчетами. На рисунке цифрами обозначены:</w:t>
      </w:r>
    </w:p>
    <w:p w14:paraId="49CE06B3" w14:textId="77777777" w:rsidR="00047650" w:rsidRDefault="00047650" w:rsidP="00047650">
      <w:r>
        <w:t>1 — кнопка возврата;</w:t>
      </w:r>
    </w:p>
    <w:p w14:paraId="7FE3E2A8" w14:textId="77777777" w:rsidR="00047650" w:rsidRDefault="00047650" w:rsidP="00047650">
      <w:r>
        <w:t>2 — верхняя панель действий;</w:t>
      </w:r>
    </w:p>
    <w:p w14:paraId="647B3ADE" w14:textId="77777777" w:rsidR="00047650" w:rsidRDefault="00047650" w:rsidP="00047650">
      <w:r>
        <w:t>3 — выпадающие списки выбора периода и вида отчёта;</w:t>
      </w:r>
    </w:p>
    <w:p w14:paraId="668E4FF5" w14:textId="77777777" w:rsidR="00047650" w:rsidRDefault="00047650" w:rsidP="00047650">
      <w:r>
        <w:t>4 — кнопки «Применить» и «Сбросить»;</w:t>
      </w:r>
    </w:p>
    <w:p w14:paraId="7C9E46C3" w14:textId="77777777" w:rsidR="00047650" w:rsidRDefault="00047650" w:rsidP="00047650">
      <w:r>
        <w:t xml:space="preserve">5 — кнопки экспорта отчёта (PDF, </w:t>
      </w:r>
      <w:proofErr w:type="spellStart"/>
      <w:r>
        <w:t>Excel</w:t>
      </w:r>
      <w:proofErr w:type="spellEnd"/>
      <w:r>
        <w:t>);</w:t>
      </w:r>
    </w:p>
    <w:p w14:paraId="5F0DA218" w14:textId="77777777" w:rsidR="00047650" w:rsidRDefault="00047650" w:rsidP="00047650">
      <w:r>
        <w:t>6 — область графика динамики показателей;</w:t>
      </w:r>
    </w:p>
    <w:p w14:paraId="29106B48" w14:textId="77777777" w:rsidR="00047650" w:rsidRDefault="00047650" w:rsidP="00047650">
      <w:r>
        <w:t>7 — карточки сводных показателей (Прирост силы, Выполнено тренировок, Корректировок нагрузки);</w:t>
      </w:r>
    </w:p>
    <w:p w14:paraId="75F06698" w14:textId="77777777" w:rsidR="00047650" w:rsidRDefault="00047650" w:rsidP="00047650">
      <w:r>
        <w:t>8 — блок «Эффективность корректировок»;</w:t>
      </w:r>
    </w:p>
    <w:p w14:paraId="74D0E486" w14:textId="6469EF98" w:rsidR="00047650" w:rsidRDefault="00047650" w:rsidP="00047650">
      <w:r>
        <w:t xml:space="preserve">9 — нижняя навигационная панель. </w:t>
      </w:r>
    </w:p>
    <w:p w14:paraId="4F19909B" w14:textId="77777777" w:rsidR="00CA73F6" w:rsidRDefault="00CA73F6" w:rsidP="00047650"/>
    <w:p w14:paraId="45495ACB" w14:textId="19AC74B8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34B89EC4" wp14:editId="2B433514">
            <wp:extent cx="3792752" cy="50768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rototype_7_progress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849" cy="50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8872" w14:textId="3D9D6F37" w:rsidR="0051105C" w:rsidRDefault="0051105C" w:rsidP="0051105C">
      <w:pPr>
        <w:ind w:firstLine="0"/>
        <w:jc w:val="center"/>
      </w:pPr>
      <w:r>
        <w:t>Рисунок 5.4.7 – Прототип окна с прогрессом и отчетом</w:t>
      </w:r>
    </w:p>
    <w:p w14:paraId="5BC06A98" w14:textId="77777777" w:rsidR="00CA73F6" w:rsidRDefault="00CA73F6" w:rsidP="0051105C">
      <w:pPr>
        <w:ind w:firstLine="0"/>
        <w:jc w:val="center"/>
      </w:pPr>
    </w:p>
    <w:p w14:paraId="08D73904" w14:textId="35894506" w:rsidR="00CA73F6" w:rsidRDefault="00047650" w:rsidP="00CA73F6">
      <w:r>
        <w:lastRenderedPageBreak/>
        <w:t>На рисунке 5.4.8 представлен прототип окна профиля пользователя</w:t>
      </w:r>
      <w:r w:rsidR="00CA73F6">
        <w:t>. На рисунке цифрами обозначены:</w:t>
      </w:r>
    </w:p>
    <w:p w14:paraId="43B30154" w14:textId="77777777" w:rsidR="00CA73F6" w:rsidRDefault="00CA73F6" w:rsidP="00CA73F6">
      <w:r>
        <w:t>1 — кнопка возврата;</w:t>
      </w:r>
    </w:p>
    <w:p w14:paraId="4546DA2B" w14:textId="77777777" w:rsidR="00CA73F6" w:rsidRDefault="00CA73F6" w:rsidP="00CA73F6">
      <w:r>
        <w:t>2 — верхняя панель действий;</w:t>
      </w:r>
    </w:p>
    <w:p w14:paraId="4A2C779E" w14:textId="77777777" w:rsidR="00CA73F6" w:rsidRDefault="00CA73F6" w:rsidP="00CA73F6">
      <w:r>
        <w:t xml:space="preserve">3 — </w:t>
      </w:r>
      <w:proofErr w:type="spellStart"/>
      <w:r>
        <w:t>аватар</w:t>
      </w:r>
      <w:proofErr w:type="spellEnd"/>
      <w:r>
        <w:t xml:space="preserve"> пользователя;</w:t>
      </w:r>
    </w:p>
    <w:p w14:paraId="26F5B3A1" w14:textId="77777777" w:rsidR="00CA73F6" w:rsidRDefault="00CA73F6" w:rsidP="00CA73F6">
      <w:r>
        <w:t xml:space="preserve">4 — персональные данные (имя, </w:t>
      </w:r>
      <w:proofErr w:type="spellStart"/>
      <w:r>
        <w:t>Email</w:t>
      </w:r>
      <w:proofErr w:type="spellEnd"/>
      <w:r>
        <w:t>, роль, пол, возраст, вес, рост);</w:t>
      </w:r>
    </w:p>
    <w:p w14:paraId="3AF8E90D" w14:textId="77777777" w:rsidR="00CA73F6" w:rsidRDefault="00CA73F6" w:rsidP="00CA73F6">
      <w:r>
        <w:t>5 — блок тренировочных параметров (уровень подготовки, цель тренировок, доступный инвентарь);</w:t>
      </w:r>
    </w:p>
    <w:p w14:paraId="7A116F16" w14:textId="77777777" w:rsidR="00CA73F6" w:rsidRDefault="00CA73F6" w:rsidP="00CA73F6">
      <w:r>
        <w:t>6 — кнопки «Редактировать профиль» и «Сменить пароль»;</w:t>
      </w:r>
    </w:p>
    <w:p w14:paraId="09DF9741" w14:textId="77777777" w:rsidR="00CA73F6" w:rsidRDefault="00CA73F6" w:rsidP="00CA73F6">
      <w:r>
        <w:t>7 — блок управления пользователями (доступен только администратору) со списком пользователей, их ролями и действиями;</w:t>
      </w:r>
    </w:p>
    <w:p w14:paraId="61BA609E" w14:textId="77777777" w:rsidR="00CA73F6" w:rsidRDefault="00CA73F6" w:rsidP="00CA73F6">
      <w:r>
        <w:t>8 — кнопки «+ Пользователь» и «Назначить роль»;</w:t>
      </w:r>
    </w:p>
    <w:p w14:paraId="4A154CF5" w14:textId="2C802459" w:rsidR="00047650" w:rsidRDefault="00CA73F6" w:rsidP="00CA73F6">
      <w:r>
        <w:t>9 — нижняя навигационная панель.</w:t>
      </w:r>
    </w:p>
    <w:p w14:paraId="4AFF45BF" w14:textId="77777777" w:rsidR="00CA73F6" w:rsidRDefault="00CA73F6" w:rsidP="00CA73F6"/>
    <w:p w14:paraId="4336EC87" w14:textId="76BC6C61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072CC2B4" wp14:editId="21DDB3B0">
            <wp:extent cx="3700246" cy="4953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rototype_8_profile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276" cy="49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C285" w14:textId="648B262C" w:rsidR="0051105C" w:rsidRDefault="0051105C" w:rsidP="0051105C">
      <w:pPr>
        <w:ind w:firstLine="0"/>
        <w:jc w:val="center"/>
      </w:pPr>
      <w:r>
        <w:t>Рисунок 5.4.8 – Прототип окна профиля (с блоком администратора)</w:t>
      </w:r>
    </w:p>
    <w:p w14:paraId="49445F38" w14:textId="77777777" w:rsidR="00CA73F6" w:rsidRDefault="00CA73F6" w:rsidP="0051105C">
      <w:pPr>
        <w:ind w:firstLine="0"/>
        <w:jc w:val="center"/>
      </w:pPr>
    </w:p>
    <w:p w14:paraId="4AD72613" w14:textId="2B11D3C1" w:rsidR="00CA73F6" w:rsidRDefault="00CA73F6" w:rsidP="00CA73F6">
      <w:r>
        <w:lastRenderedPageBreak/>
        <w:t>На рисунке 5.4.9 представлен прототип окна с группами учеников. На рисунке цифрами обозначены:</w:t>
      </w:r>
    </w:p>
    <w:p w14:paraId="3ADC87DC" w14:textId="77777777" w:rsidR="00CA73F6" w:rsidRDefault="00CA73F6" w:rsidP="00CA73F6">
      <w:r>
        <w:t>1 — кнопка возврата;</w:t>
      </w:r>
    </w:p>
    <w:p w14:paraId="3954DE69" w14:textId="77777777" w:rsidR="00CA73F6" w:rsidRDefault="00CA73F6" w:rsidP="00CA73F6">
      <w:r>
        <w:t>2 — верхняя панель действий;</w:t>
      </w:r>
    </w:p>
    <w:p w14:paraId="07E533AC" w14:textId="77777777" w:rsidR="00CA73F6" w:rsidRDefault="00CA73F6" w:rsidP="00CA73F6">
      <w:r>
        <w:t>3 — кнопка создания группы («+ Группа»);</w:t>
      </w:r>
    </w:p>
    <w:p w14:paraId="7EFBF292" w14:textId="77777777" w:rsidR="00CA73F6" w:rsidRDefault="00CA73F6" w:rsidP="00CA73F6">
      <w:r>
        <w:t>4 — строка поиска ученика или группы;</w:t>
      </w:r>
    </w:p>
    <w:p w14:paraId="2295C7DF" w14:textId="77777777" w:rsidR="00CA73F6" w:rsidRDefault="00CA73F6" w:rsidP="00CA73F6">
      <w:r>
        <w:t>5 — кнопка «Фильтр»;</w:t>
      </w:r>
    </w:p>
    <w:p w14:paraId="6721812A" w14:textId="77777777" w:rsidR="00CA73F6" w:rsidRDefault="00CA73F6" w:rsidP="00CA73F6">
      <w:r>
        <w:t>6 — область отображения списка групп учеников;</w:t>
      </w:r>
    </w:p>
    <w:p w14:paraId="0B650938" w14:textId="77777777" w:rsidR="00CA73F6" w:rsidRDefault="00CA73F6" w:rsidP="00CA73F6">
      <w:r>
        <w:t>7 — блок «Требуют внимания» (ученики с пропусками тренировок или признаками переутомления);</w:t>
      </w:r>
    </w:p>
    <w:p w14:paraId="3E1F5E78" w14:textId="77777777" w:rsidR="00CA73F6" w:rsidRDefault="00CA73F6" w:rsidP="00CA73F6">
      <w:r>
        <w:t>8 — кнопка «Назначить программу группе»;</w:t>
      </w:r>
    </w:p>
    <w:p w14:paraId="58CC94DA" w14:textId="003553DE" w:rsidR="00CA73F6" w:rsidRDefault="00CA73F6" w:rsidP="00CA73F6">
      <w:r>
        <w:t>9 — нижняя навигационная панель тренера (Главная, Группы, Каталог, Прогресс, Профиль).</w:t>
      </w:r>
    </w:p>
    <w:p w14:paraId="18DF1C34" w14:textId="77777777" w:rsidR="00CA73F6" w:rsidRDefault="00CA73F6" w:rsidP="00CA73F6"/>
    <w:p w14:paraId="08C67E6C" w14:textId="51CA2AFD" w:rsidR="0051105C" w:rsidRDefault="0051105C" w:rsidP="0051105C">
      <w:pPr>
        <w:ind w:firstLine="0"/>
        <w:jc w:val="center"/>
      </w:pPr>
      <w:r>
        <w:rPr>
          <w:noProof/>
        </w:rPr>
        <w:drawing>
          <wp:inline distT="0" distB="0" distL="0" distR="0" wp14:anchorId="278B3B22" wp14:editId="00265522">
            <wp:extent cx="3799868" cy="50863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rototype_9_trainer_groups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200" cy="50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0479" w14:textId="6D315541" w:rsidR="0051105C" w:rsidRPr="00886CD1" w:rsidRDefault="0051105C" w:rsidP="0051105C">
      <w:pPr>
        <w:ind w:firstLine="0"/>
        <w:jc w:val="center"/>
      </w:pPr>
      <w:r>
        <w:t>Рисунок 5.4.9 – Прототип окна с группой учеников (для тренера)</w:t>
      </w:r>
    </w:p>
    <w:p w14:paraId="5352D275" w14:textId="2B1A556C" w:rsidR="26B8DED2" w:rsidRPr="006904C1" w:rsidRDefault="00295D9C" w:rsidP="00F05C50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21" w:name="_Toc242051122"/>
      <w:r w:rsidRPr="006904C1">
        <w:rPr>
          <w:szCs w:val="24"/>
        </w:rPr>
        <w:lastRenderedPageBreak/>
        <w:t>Требования к видам обеспечения</w:t>
      </w:r>
      <w:bookmarkEnd w:id="21"/>
    </w:p>
    <w:p w14:paraId="5021EA72" w14:textId="1B587FDC" w:rsidR="00F31613" w:rsidRPr="00160735" w:rsidRDefault="00F31613" w:rsidP="00A477B9">
      <w:pPr>
        <w:rPr>
          <w:rFonts w:cs="Times New Roman"/>
          <w:szCs w:val="24"/>
        </w:rPr>
      </w:pPr>
      <w:r w:rsidRPr="006904C1">
        <w:rPr>
          <w:rFonts w:cs="Times New Roman"/>
          <w:szCs w:val="24"/>
        </w:rPr>
        <w:t xml:space="preserve">Данный раздел содержит </w:t>
      </w:r>
      <w:r w:rsidR="007125FF">
        <w:rPr>
          <w:rFonts w:cs="Times New Roman"/>
          <w:szCs w:val="24"/>
        </w:rPr>
        <w:t xml:space="preserve">требования </w:t>
      </w:r>
      <w:r w:rsidRPr="006904C1">
        <w:rPr>
          <w:rFonts w:cs="Times New Roman"/>
          <w:szCs w:val="24"/>
        </w:rPr>
        <w:t>к видам обеспечения</w:t>
      </w:r>
      <w:r w:rsidR="00160735" w:rsidRPr="00160735">
        <w:rPr>
          <w:rFonts w:cs="Times New Roman"/>
          <w:szCs w:val="24"/>
        </w:rPr>
        <w:t xml:space="preserve"> </w:t>
      </w:r>
      <w:r w:rsidR="00160735">
        <w:rPr>
          <w:rFonts w:cs="Times New Roman"/>
          <w:szCs w:val="24"/>
        </w:rPr>
        <w:t>настоящей разработки</w:t>
      </w:r>
    </w:p>
    <w:p w14:paraId="607098D9" w14:textId="5763D7D4" w:rsidR="00295D9C" w:rsidRDefault="00256697" w:rsidP="00F05C50">
      <w:pPr>
        <w:pStyle w:val="3"/>
        <w:tabs>
          <w:tab w:val="left" w:pos="1418"/>
        </w:tabs>
        <w:spacing w:after="240"/>
        <w:rPr>
          <w:szCs w:val="24"/>
        </w:rPr>
      </w:pPr>
      <w:bookmarkStart w:id="22" w:name="_Toc242051123"/>
      <w:r w:rsidRPr="006904C1">
        <w:rPr>
          <w:szCs w:val="24"/>
        </w:rPr>
        <w:t>Требования к математическому обеспечению</w:t>
      </w:r>
      <w:bookmarkEnd w:id="22"/>
    </w:p>
    <w:p w14:paraId="7B7FA9A5" w14:textId="77777777" w:rsidR="003A6A33" w:rsidRDefault="00A477B9" w:rsidP="003A6A33">
      <w:r>
        <w:t>Математическое обеспечение системы должно включать алгоритм динамической корректировки тренировочной нагрузки, реализующий пересчёт параметров следующей тренировки (вес отягощения, количество повторений и подходов) на основе:</w:t>
      </w:r>
    </w:p>
    <w:p w14:paraId="4687683F" w14:textId="5456C9DC" w:rsidR="003A6A33" w:rsidRDefault="00A477B9" w:rsidP="00476457">
      <w:pPr>
        <w:pStyle w:val="a4"/>
        <w:numPr>
          <w:ilvl w:val="0"/>
          <w:numId w:val="31"/>
        </w:numPr>
        <w:tabs>
          <w:tab w:val="clear" w:pos="1276"/>
          <w:tab w:val="left" w:pos="1418"/>
        </w:tabs>
        <w:ind w:left="0" w:firstLine="851"/>
      </w:pPr>
      <w:r>
        <w:t>фактически выполненного объёма нагрузки на предыдущей тренировке;</w:t>
      </w:r>
    </w:p>
    <w:p w14:paraId="66BE2142" w14:textId="3E37BC09" w:rsidR="003A6A33" w:rsidRDefault="00A477B9" w:rsidP="00476457">
      <w:pPr>
        <w:pStyle w:val="a4"/>
        <w:numPr>
          <w:ilvl w:val="0"/>
          <w:numId w:val="31"/>
        </w:numPr>
        <w:tabs>
          <w:tab w:val="clear" w:pos="1276"/>
          <w:tab w:val="left" w:pos="1418"/>
        </w:tabs>
        <w:ind w:left="0" w:firstLine="851"/>
      </w:pPr>
      <w:r>
        <w:t>субъективной оценки сложности выполнения, указанной пользователем;</w:t>
      </w:r>
    </w:p>
    <w:p w14:paraId="1EE4B72C" w14:textId="1B91C4D7" w:rsidR="003A6A33" w:rsidRDefault="00A477B9" w:rsidP="00476457">
      <w:pPr>
        <w:pStyle w:val="a4"/>
        <w:numPr>
          <w:ilvl w:val="0"/>
          <w:numId w:val="31"/>
        </w:numPr>
        <w:tabs>
          <w:tab w:val="clear" w:pos="1276"/>
          <w:tab w:val="left" w:pos="1418"/>
        </w:tabs>
        <w:ind w:left="0" w:firstLine="851"/>
      </w:pPr>
      <w:r>
        <w:t xml:space="preserve">количества пропущенных тренировок и интервала </w:t>
      </w:r>
      <w:r w:rsidR="003A6A33">
        <w:t>с момента последнего занятия;</w:t>
      </w:r>
    </w:p>
    <w:p w14:paraId="4906CACC" w14:textId="77777777" w:rsidR="003A6A33" w:rsidRDefault="00A477B9" w:rsidP="00476457">
      <w:pPr>
        <w:pStyle w:val="a4"/>
        <w:numPr>
          <w:ilvl w:val="0"/>
          <w:numId w:val="31"/>
        </w:numPr>
        <w:tabs>
          <w:tab w:val="clear" w:pos="1276"/>
          <w:tab w:val="left" w:pos="1418"/>
        </w:tabs>
        <w:ind w:left="0" w:firstLine="851"/>
      </w:pPr>
      <w:r>
        <w:t>заданного уровня подготовки и цели пользователя (набор массы, похудение, поддержание формы, развитие силы).</w:t>
      </w:r>
    </w:p>
    <w:p w14:paraId="2C5BC000" w14:textId="63FAE8B0" w:rsidR="00A477B9" w:rsidRPr="00A477B9" w:rsidRDefault="00A477B9" w:rsidP="003A6A33">
      <w:pPr>
        <w:pStyle w:val="a4"/>
        <w:ind w:firstLine="851"/>
      </w:pPr>
      <w:r>
        <w:t xml:space="preserve">Алгоритм должен обеспечивать постепенное увеличение нагрузки (принцип прогрессивной перегрузки) при успешном выполнении плана и её снижение при признаках </w:t>
      </w:r>
      <w:proofErr w:type="spellStart"/>
      <w:r>
        <w:t>недовосстановления</w:t>
      </w:r>
      <w:proofErr w:type="spellEnd"/>
      <w:r>
        <w:t xml:space="preserve"> или систематических пропусках.</w:t>
      </w:r>
    </w:p>
    <w:p w14:paraId="2B1FFEE1" w14:textId="29F1C2B2" w:rsidR="00256697" w:rsidRDefault="00256697" w:rsidP="00F05C50">
      <w:pPr>
        <w:pStyle w:val="3"/>
        <w:tabs>
          <w:tab w:val="clear" w:pos="1701"/>
          <w:tab w:val="left" w:pos="1418"/>
        </w:tabs>
        <w:spacing w:after="240"/>
        <w:rPr>
          <w:szCs w:val="24"/>
        </w:rPr>
      </w:pPr>
      <w:bookmarkStart w:id="23" w:name="_Toc242051124"/>
      <w:r w:rsidRPr="006904C1">
        <w:rPr>
          <w:szCs w:val="24"/>
        </w:rPr>
        <w:t>Требования к информационному обеспечению</w:t>
      </w:r>
      <w:bookmarkEnd w:id="23"/>
    </w:p>
    <w:p w14:paraId="3AC6E6BA" w14:textId="3F2DF0D2" w:rsidR="003A6A33" w:rsidRPr="003A6A33" w:rsidRDefault="003A6A33" w:rsidP="003A6A33">
      <w:r>
        <w:t>Информационное обеспечение системы должно включать структурированную базу данных, содержащую сведения о пользователях, тренерах, упражнениях, тренировочных программах, выполненных тренировках и обратной связи по ним. Состав и структура данных должны обеспечивать возможность формирования истории тренировок и построения графиков прогресса без потери целостности данных при обновлении программы.</w:t>
      </w:r>
    </w:p>
    <w:p w14:paraId="313B46E9" w14:textId="38EED159" w:rsidR="00E208B0" w:rsidRDefault="001F61FC" w:rsidP="00F05C50">
      <w:pPr>
        <w:pStyle w:val="3"/>
        <w:tabs>
          <w:tab w:val="clear" w:pos="1701"/>
          <w:tab w:val="left" w:pos="1418"/>
        </w:tabs>
        <w:rPr>
          <w:szCs w:val="24"/>
        </w:rPr>
      </w:pPr>
      <w:bookmarkStart w:id="24" w:name="_Toc242051125"/>
      <w:r w:rsidRPr="006904C1">
        <w:rPr>
          <w:szCs w:val="24"/>
        </w:rPr>
        <w:t>Требования к форматам хранения данных</w:t>
      </w:r>
      <w:bookmarkEnd w:id="24"/>
    </w:p>
    <w:p w14:paraId="3CE20CFD" w14:textId="15AAC3E7" w:rsidR="003A6A33" w:rsidRPr="003A6A33" w:rsidRDefault="003A6A33" w:rsidP="003A6A33">
      <w:r w:rsidRPr="003A6A33">
        <w:t xml:space="preserve">Хранение данных должно осуществляться в реляционной СУБД </w:t>
      </w:r>
      <w:proofErr w:type="spellStart"/>
      <w:r w:rsidRPr="003A6A33">
        <w:t>PostgreSQL</w:t>
      </w:r>
      <w:proofErr w:type="spellEnd"/>
      <w:r w:rsidRPr="003A6A33">
        <w:t xml:space="preserve"> с использованием нормализованной структуры таблиц. Даты и время должны храниться в формате ISO 8601, числовые показатели нагрузки (вес, повторения, подходы) — в числовом формате с фиксированной точностью. Экспорт отчётов должен поддерживаться в форматах PDF и </w:t>
      </w:r>
      <w:proofErr w:type="spellStart"/>
      <w:r w:rsidRPr="003A6A33">
        <w:t>Excel</w:t>
      </w:r>
      <w:proofErr w:type="spellEnd"/>
      <w:r w:rsidRPr="003A6A33">
        <w:t xml:space="preserve"> (XLSX).</w:t>
      </w:r>
    </w:p>
    <w:p w14:paraId="156DF21C" w14:textId="48028DFB" w:rsidR="00E51875" w:rsidRDefault="008239DB" w:rsidP="00F05C50">
      <w:pPr>
        <w:pStyle w:val="3"/>
        <w:tabs>
          <w:tab w:val="clear" w:pos="1701"/>
          <w:tab w:val="left" w:pos="1418"/>
        </w:tabs>
        <w:rPr>
          <w:szCs w:val="24"/>
        </w:rPr>
      </w:pPr>
      <w:bookmarkStart w:id="25" w:name="_Toc242051126"/>
      <w:r w:rsidRPr="006904C1">
        <w:rPr>
          <w:szCs w:val="24"/>
        </w:rPr>
        <w:t>Требования к лингвистическому обеспечению</w:t>
      </w:r>
      <w:bookmarkEnd w:id="25"/>
    </w:p>
    <w:p w14:paraId="250DC47B" w14:textId="639CCD6D" w:rsidR="003A6A33" w:rsidRPr="003A6A33" w:rsidRDefault="003A6A33" w:rsidP="003A6A33">
      <w:r>
        <w:t xml:space="preserve">Интерфейс приложения должен быть выполнен на русском языке. Термины, связанные с тренировочным процессом (названия упражнений, групп мышц, единиц измерения), должны использовать общепринятую русскоязычную терминологию, за исключением случаев, где </w:t>
      </w:r>
      <w:r>
        <w:lastRenderedPageBreak/>
        <w:t>устоявшийся термин традиционно используется на английском языке (например, названия отдельных упражнений).</w:t>
      </w:r>
    </w:p>
    <w:p w14:paraId="62723444" w14:textId="361AE778" w:rsidR="008E5F62" w:rsidRDefault="004A0E13" w:rsidP="00F05C50">
      <w:pPr>
        <w:pStyle w:val="3"/>
        <w:tabs>
          <w:tab w:val="left" w:pos="1418"/>
        </w:tabs>
        <w:spacing w:after="240"/>
        <w:rPr>
          <w:szCs w:val="24"/>
        </w:rPr>
      </w:pPr>
      <w:bookmarkStart w:id="26" w:name="_Toc242051127"/>
      <w:r w:rsidRPr="006904C1">
        <w:rPr>
          <w:szCs w:val="24"/>
        </w:rPr>
        <w:t>Требования к метрологическому обеспечению</w:t>
      </w:r>
      <w:bookmarkEnd w:id="26"/>
    </w:p>
    <w:p w14:paraId="412EAA54" w14:textId="78240872" w:rsidR="003A6A33" w:rsidRPr="003A6A33" w:rsidRDefault="003A6A33" w:rsidP="003A6A33">
      <w:r>
        <w:t>Специальных метрологических требований к системе не предъявляется</w:t>
      </w:r>
    </w:p>
    <w:p w14:paraId="61FA810F" w14:textId="2C2B21AA" w:rsidR="008D4E27" w:rsidRDefault="004A0E13" w:rsidP="00F05C50">
      <w:pPr>
        <w:pStyle w:val="3"/>
        <w:tabs>
          <w:tab w:val="clear" w:pos="1701"/>
          <w:tab w:val="left" w:pos="1418"/>
        </w:tabs>
        <w:spacing w:after="240"/>
        <w:rPr>
          <w:szCs w:val="24"/>
        </w:rPr>
      </w:pPr>
      <w:bookmarkStart w:id="27" w:name="_Toc242051128"/>
      <w:r w:rsidRPr="006904C1">
        <w:rPr>
          <w:szCs w:val="24"/>
        </w:rPr>
        <w:t>Требования к техническому обеспечению</w:t>
      </w:r>
      <w:bookmarkEnd w:id="27"/>
    </w:p>
    <w:p w14:paraId="0DB73746" w14:textId="36EBD60E" w:rsidR="003A6A33" w:rsidRPr="003A6A33" w:rsidRDefault="003A6A33" w:rsidP="003A6A33">
      <w:r>
        <w:t xml:space="preserve">Для эксплуатации приложения необходимо мобильное устройство (смартфон) под управлением ОС </w:t>
      </w:r>
      <w:proofErr w:type="spellStart"/>
      <w:r>
        <w:t>Android</w:t>
      </w:r>
      <w:proofErr w:type="spellEnd"/>
      <w:r>
        <w:t xml:space="preserve"> версии не ниже 8.0 или </w:t>
      </w:r>
      <w:proofErr w:type="spellStart"/>
      <w:r>
        <w:t>iOS</w:t>
      </w:r>
      <w:proofErr w:type="spellEnd"/>
      <w:r>
        <w:t xml:space="preserve"> версии не ниже 13.0, с доступом к сети Интернет для синхронизации данных с сервером. Для разработки и развёртывания серверной части требуется сервер с установленной СУБД </w:t>
      </w:r>
      <w:proofErr w:type="spellStart"/>
      <w:r>
        <w:t>PostgreSQL</w:t>
      </w:r>
      <w:proofErr w:type="spellEnd"/>
      <w:r>
        <w:t xml:space="preserve"> и средой выполнения Node.js.</w:t>
      </w:r>
    </w:p>
    <w:p w14:paraId="7CC4D57E" w14:textId="11F6DB7E" w:rsidR="002B59FF" w:rsidRDefault="00645BED" w:rsidP="00F05C50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28" w:name="_Toc242051129"/>
      <w:r w:rsidRPr="006904C1">
        <w:rPr>
          <w:szCs w:val="24"/>
        </w:rPr>
        <w:t>Требования к надежности</w:t>
      </w:r>
      <w:bookmarkEnd w:id="28"/>
    </w:p>
    <w:p w14:paraId="464F2F90" w14:textId="75DC4FE1" w:rsidR="003A6A33" w:rsidRPr="003A6A33" w:rsidRDefault="003A6A33" w:rsidP="003A6A33">
      <w:r>
        <w:t>Система должна обеспечивать сохранение целостности данных пользователя при разрыве соединения с сервером и синхронизацию данных при восстановлении связи. Аварийное завершение работы приложения не должно приводить к потере данных о выполненной тренировке. Среднее время наработки на отказ и порядок восстановления работоспособности определяются на этапе тестирования системы.</w:t>
      </w:r>
    </w:p>
    <w:p w14:paraId="62DAE838" w14:textId="787766F5" w:rsidR="00236EA8" w:rsidRDefault="00645BED" w:rsidP="00F05C50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29" w:name="_Toc242051130"/>
      <w:r w:rsidRPr="006904C1">
        <w:rPr>
          <w:szCs w:val="24"/>
        </w:rPr>
        <w:t>Требования к безопасности</w:t>
      </w:r>
      <w:bookmarkEnd w:id="29"/>
    </w:p>
    <w:p w14:paraId="1AD14BE4" w14:textId="77777777" w:rsidR="003A6A33" w:rsidRDefault="003A6A33" w:rsidP="003A6A33">
      <w:r>
        <w:t>Система должна обеспечивать:</w:t>
      </w:r>
    </w:p>
    <w:p w14:paraId="6A592E63" w14:textId="5F047B03" w:rsidR="003A6A33" w:rsidRDefault="003A6A33" w:rsidP="00476457">
      <w:pPr>
        <w:pStyle w:val="a4"/>
        <w:numPr>
          <w:ilvl w:val="0"/>
          <w:numId w:val="32"/>
        </w:numPr>
        <w:tabs>
          <w:tab w:val="clear" w:pos="1276"/>
          <w:tab w:val="left" w:pos="1418"/>
        </w:tabs>
        <w:ind w:left="0" w:firstLine="851"/>
      </w:pPr>
      <w:r>
        <w:t xml:space="preserve">хранение паролей пользователей в </w:t>
      </w:r>
      <w:proofErr w:type="spellStart"/>
      <w:r>
        <w:t>хэшированном</w:t>
      </w:r>
      <w:proofErr w:type="spellEnd"/>
      <w:r>
        <w:t xml:space="preserve"> виде;</w:t>
      </w:r>
    </w:p>
    <w:p w14:paraId="7A556D85" w14:textId="49B1BAF0" w:rsidR="003A6A33" w:rsidRDefault="003A6A33" w:rsidP="00476457">
      <w:pPr>
        <w:pStyle w:val="a4"/>
        <w:numPr>
          <w:ilvl w:val="0"/>
          <w:numId w:val="32"/>
        </w:numPr>
        <w:tabs>
          <w:tab w:val="clear" w:pos="1276"/>
          <w:tab w:val="left" w:pos="1418"/>
        </w:tabs>
        <w:ind w:left="0" w:firstLine="851"/>
      </w:pPr>
      <w:r>
        <w:t>передачу данных между клиентом и сервером по защищённому протоколу (HTTPS);</w:t>
      </w:r>
    </w:p>
    <w:p w14:paraId="3A577430" w14:textId="3912CE52" w:rsidR="003A6A33" w:rsidRDefault="003A6A33" w:rsidP="00476457">
      <w:pPr>
        <w:pStyle w:val="a4"/>
        <w:numPr>
          <w:ilvl w:val="0"/>
          <w:numId w:val="32"/>
        </w:numPr>
        <w:tabs>
          <w:tab w:val="clear" w:pos="1276"/>
          <w:tab w:val="left" w:pos="1418"/>
        </w:tabs>
        <w:ind w:left="0" w:firstLine="851"/>
      </w:pPr>
      <w:r>
        <w:t>разграничение доступа к данным в соответствии с ролью пользователя (администратор, тренер, пользователь);</w:t>
      </w:r>
    </w:p>
    <w:p w14:paraId="17B5CA28" w14:textId="75D5D2CF" w:rsidR="003A6A33" w:rsidRPr="003A6A33" w:rsidRDefault="003A6A33" w:rsidP="00476457">
      <w:pPr>
        <w:pStyle w:val="a4"/>
        <w:numPr>
          <w:ilvl w:val="0"/>
          <w:numId w:val="32"/>
        </w:numPr>
        <w:tabs>
          <w:tab w:val="clear" w:pos="1276"/>
          <w:tab w:val="left" w:pos="1418"/>
        </w:tabs>
        <w:ind w:left="0" w:firstLine="851"/>
      </w:pPr>
      <w:r>
        <w:t>защиту персональных данных пользователей (включая физиологические показатели) в соответствии с требованиями действующего законодательства о персональных данных.</w:t>
      </w:r>
    </w:p>
    <w:p w14:paraId="47D63C8C" w14:textId="15C9AEFF" w:rsidR="00D478EB" w:rsidRDefault="007A3137" w:rsidP="00F05C50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30" w:name="_Toc242051131"/>
      <w:r w:rsidRPr="006904C1">
        <w:rPr>
          <w:szCs w:val="24"/>
        </w:rPr>
        <w:t>Требования к патентной чистоте</w:t>
      </w:r>
      <w:bookmarkEnd w:id="30"/>
    </w:p>
    <w:p w14:paraId="754B389C" w14:textId="66AE5A36" w:rsidR="003A6A33" w:rsidRPr="003A6A33" w:rsidRDefault="003A6A33" w:rsidP="003A6A33">
      <w:r>
        <w:t>Разрабатываемое программное обеспечение должно быть выполнено с использованием свободно распространяемых или лицензионных программных средств и библиотек, не нарушающих патентных прав третьих лиц. Использование сторонних библиотек допускается при условии их совместимости с условиями распространения проекта.</w:t>
      </w:r>
    </w:p>
    <w:p w14:paraId="22042BED" w14:textId="7D6BC79A" w:rsidR="00BC6799" w:rsidRDefault="003A546E" w:rsidP="00F05C50">
      <w:pPr>
        <w:pStyle w:val="2"/>
        <w:tabs>
          <w:tab w:val="clear" w:pos="1560"/>
          <w:tab w:val="left" w:pos="1418"/>
        </w:tabs>
        <w:spacing w:after="240"/>
        <w:ind w:left="0" w:firstLine="851"/>
        <w:rPr>
          <w:szCs w:val="24"/>
        </w:rPr>
      </w:pPr>
      <w:bookmarkStart w:id="31" w:name="_Toc242051132"/>
      <w:r w:rsidRPr="006904C1">
        <w:rPr>
          <w:szCs w:val="24"/>
        </w:rPr>
        <w:lastRenderedPageBreak/>
        <w:t>Требования к перспективам развития</w:t>
      </w:r>
      <w:bookmarkEnd w:id="31"/>
    </w:p>
    <w:p w14:paraId="3763F179" w14:textId="77777777" w:rsidR="003A6A33" w:rsidRDefault="003A6A33" w:rsidP="003A6A33">
      <w:r>
        <w:t>В перспективе система может быть дополнена следующими возможностями:</w:t>
      </w:r>
    </w:p>
    <w:p w14:paraId="10338A00" w14:textId="3D92CC8F" w:rsidR="003A6A33" w:rsidRDefault="003A6A33" w:rsidP="00476457">
      <w:pPr>
        <w:pStyle w:val="a4"/>
        <w:numPr>
          <w:ilvl w:val="0"/>
          <w:numId w:val="33"/>
        </w:numPr>
        <w:tabs>
          <w:tab w:val="clear" w:pos="1276"/>
          <w:tab w:val="left" w:pos="1418"/>
        </w:tabs>
        <w:ind w:left="0" w:firstLine="851"/>
      </w:pPr>
      <w:r>
        <w:t>интеграцией с носимыми устройствами (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Garmin</w:t>
      </w:r>
      <w:proofErr w:type="spellEnd"/>
      <w:r>
        <w:t xml:space="preserve">, </w:t>
      </w:r>
      <w:proofErr w:type="spellStart"/>
      <w:r>
        <w:t>Xiaomi</w:t>
      </w:r>
      <w:proofErr w:type="spellEnd"/>
      <w:r>
        <w:t xml:space="preserve"> </w:t>
      </w:r>
      <w:proofErr w:type="spellStart"/>
      <w:r>
        <w:t>Mi</w:t>
      </w:r>
      <w:proofErr w:type="spellEnd"/>
      <w:r>
        <w:t xml:space="preserve"> </w:t>
      </w:r>
      <w:proofErr w:type="spellStart"/>
      <w:r>
        <w:t>Band</w:t>
      </w:r>
      <w:proofErr w:type="spellEnd"/>
      <w:r>
        <w:t>) для автоматического сбора данных о пульсе, сне и восстановлении;</w:t>
      </w:r>
    </w:p>
    <w:p w14:paraId="2441C9B7" w14:textId="215D9A54" w:rsidR="003A6A33" w:rsidRDefault="003A6A33" w:rsidP="00476457">
      <w:pPr>
        <w:pStyle w:val="a4"/>
        <w:numPr>
          <w:ilvl w:val="0"/>
          <w:numId w:val="33"/>
        </w:numPr>
        <w:tabs>
          <w:tab w:val="clear" w:pos="1276"/>
          <w:tab w:val="left" w:pos="1418"/>
        </w:tabs>
        <w:ind w:left="0" w:firstLine="851"/>
      </w:pPr>
      <w:r>
        <w:t>поддержкой нескольких видов спортивной активности в рамках единого плана (силовые тренировки, бег, плавание);</w:t>
      </w:r>
    </w:p>
    <w:p w14:paraId="0AE42F4D" w14:textId="3DB21352" w:rsidR="003A6A33" w:rsidRDefault="003A6A33" w:rsidP="00476457">
      <w:pPr>
        <w:pStyle w:val="a4"/>
        <w:numPr>
          <w:ilvl w:val="0"/>
          <w:numId w:val="33"/>
        </w:numPr>
        <w:tabs>
          <w:tab w:val="clear" w:pos="1276"/>
          <w:tab w:val="left" w:pos="1418"/>
        </w:tabs>
        <w:ind w:left="0" w:firstLine="851"/>
      </w:pPr>
      <w:r>
        <w:t>добавлением ИИ-модуля для более точного прогнозирования оптимальной нагрузки;</w:t>
      </w:r>
    </w:p>
    <w:p w14:paraId="2AD5696A" w14:textId="7A547712" w:rsidR="003A6A33" w:rsidRPr="003A6A33" w:rsidRDefault="003A6A33" w:rsidP="00476457">
      <w:pPr>
        <w:pStyle w:val="a4"/>
        <w:numPr>
          <w:ilvl w:val="0"/>
          <w:numId w:val="33"/>
        </w:numPr>
        <w:tabs>
          <w:tab w:val="clear" w:pos="1276"/>
          <w:tab w:val="left" w:pos="1418"/>
        </w:tabs>
        <w:ind w:left="0" w:firstLine="851"/>
      </w:pPr>
      <w:r>
        <w:t>возможностью дистанционного сопровождения клиентов персональными тренерами с чатом и видеосвязью внутри приложения.</w:t>
      </w:r>
    </w:p>
    <w:p w14:paraId="7B2062F0" w14:textId="286564E3" w:rsidR="00127A5A" w:rsidRDefault="00127A5A" w:rsidP="00597BAF">
      <w:pPr>
        <w:pStyle w:val="1"/>
        <w:spacing w:after="240"/>
        <w:rPr>
          <w:szCs w:val="24"/>
        </w:rPr>
      </w:pPr>
      <w:bookmarkStart w:id="32" w:name="_Toc242051133"/>
      <w:r w:rsidRPr="006904C1">
        <w:rPr>
          <w:szCs w:val="24"/>
        </w:rPr>
        <w:lastRenderedPageBreak/>
        <w:t>Состав и содержание работ</w:t>
      </w:r>
      <w:bookmarkEnd w:id="32"/>
    </w:p>
    <w:p w14:paraId="3A8E7F59" w14:textId="77777777" w:rsidR="00AB074B" w:rsidRDefault="00AB074B" w:rsidP="00AB074B">
      <w:r>
        <w:t>В рамках разработки программного продукта в соответствии с настоящим документом необходимо выполнить перечень работ, представленный в таблице 1.</w:t>
      </w:r>
    </w:p>
    <w:p w14:paraId="54DC2D95" w14:textId="07B852BA" w:rsidR="00AB074B" w:rsidRPr="00AB074B" w:rsidRDefault="00AB074B" w:rsidP="00AB074B">
      <w:pPr>
        <w:ind w:firstLine="0"/>
      </w:pPr>
      <w:r w:rsidRPr="007D2271">
        <w:rPr>
          <w:shd w:val="clear" w:color="auto" w:fill="FFFFFF"/>
        </w:rPr>
        <w:t>Таблица 1 – Состав и содержание работ настоящей разработки</w:t>
      </w:r>
    </w:p>
    <w:tbl>
      <w:tblPr>
        <w:tblStyle w:val="ac"/>
        <w:tblW w:w="10196" w:type="dxa"/>
        <w:tblLayout w:type="fixed"/>
        <w:tblLook w:val="04A0" w:firstRow="1" w:lastRow="0" w:firstColumn="1" w:lastColumn="0" w:noHBand="0" w:noVBand="1"/>
      </w:tblPr>
      <w:tblGrid>
        <w:gridCol w:w="988"/>
        <w:gridCol w:w="2693"/>
        <w:gridCol w:w="4961"/>
        <w:gridCol w:w="1554"/>
      </w:tblGrid>
      <w:tr w:rsidR="00E045B3" w14:paraId="732A126F" w14:textId="77777777" w:rsidTr="00E64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55AFF6E7" w14:textId="7082C4D6" w:rsidR="00E045B3" w:rsidRPr="00E645D8" w:rsidRDefault="00AB074B" w:rsidP="00E645D8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№ этапа</w:t>
            </w:r>
          </w:p>
        </w:tc>
        <w:tc>
          <w:tcPr>
            <w:tcW w:w="2693" w:type="dxa"/>
          </w:tcPr>
          <w:p w14:paraId="5A9FE724" w14:textId="20533C3F" w:rsidR="00E045B3" w:rsidRPr="00E645D8" w:rsidRDefault="00E045B3" w:rsidP="00E645D8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Этап работ</w:t>
            </w:r>
          </w:p>
        </w:tc>
        <w:tc>
          <w:tcPr>
            <w:tcW w:w="4961" w:type="dxa"/>
          </w:tcPr>
          <w:p w14:paraId="43733588" w14:textId="38FB3C0A" w:rsidR="00E045B3" w:rsidRPr="00E645D8" w:rsidRDefault="00E045B3" w:rsidP="00E645D8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Содержание</w:t>
            </w:r>
          </w:p>
        </w:tc>
        <w:tc>
          <w:tcPr>
            <w:tcW w:w="1554" w:type="dxa"/>
          </w:tcPr>
          <w:p w14:paraId="35D97A00" w14:textId="2CB2D890" w:rsidR="00E045B3" w:rsidRPr="00E645D8" w:rsidRDefault="00E045B3" w:rsidP="00E645D8">
            <w:pPr>
              <w:spacing w:before="0"/>
              <w:ind w:firstLine="0"/>
              <w:jc w:val="center"/>
              <w:rPr>
                <w:b/>
              </w:rPr>
            </w:pPr>
            <w:r w:rsidRPr="00E645D8">
              <w:rPr>
                <w:b/>
              </w:rPr>
              <w:t>Срок</w:t>
            </w:r>
          </w:p>
        </w:tc>
      </w:tr>
      <w:tr w:rsidR="00E045B3" w14:paraId="7A9C25F7" w14:textId="77777777" w:rsidTr="00AB074B">
        <w:tc>
          <w:tcPr>
            <w:tcW w:w="988" w:type="dxa"/>
          </w:tcPr>
          <w:p w14:paraId="3012349F" w14:textId="57675127" w:rsidR="00E045B3" w:rsidRDefault="00E045B3" w:rsidP="00AB074B">
            <w:pPr>
              <w:spacing w:before="0"/>
              <w:ind w:firstLine="0"/>
              <w:jc w:val="left"/>
            </w:pPr>
            <w:r>
              <w:t>1</w:t>
            </w:r>
          </w:p>
        </w:tc>
        <w:tc>
          <w:tcPr>
            <w:tcW w:w="2693" w:type="dxa"/>
          </w:tcPr>
          <w:p w14:paraId="45797AD3" w14:textId="31A1320A" w:rsidR="00E045B3" w:rsidRDefault="00E045B3" w:rsidP="00AB074B">
            <w:pPr>
              <w:spacing w:before="0"/>
              <w:ind w:firstLine="0"/>
              <w:jc w:val="left"/>
            </w:pPr>
            <w:r>
              <w:t>Анализ предметной области</w:t>
            </w:r>
          </w:p>
        </w:tc>
        <w:tc>
          <w:tcPr>
            <w:tcW w:w="4961" w:type="dxa"/>
          </w:tcPr>
          <w:p w14:paraId="6069B9EE" w14:textId="1009808E" w:rsidR="00E045B3" w:rsidRDefault="00E045B3" w:rsidP="00AB074B">
            <w:pPr>
              <w:spacing w:before="0"/>
              <w:ind w:firstLine="0"/>
              <w:jc w:val="left"/>
            </w:pPr>
            <w:r>
              <w:t>Изучение предметной области персонализированного планирования тренировок, анализ аналогов (</w:t>
            </w:r>
            <w:proofErr w:type="spellStart"/>
            <w:r>
              <w:t>Fitbod</w:t>
            </w:r>
            <w:proofErr w:type="spellEnd"/>
            <w:r>
              <w:t xml:space="preserve">, </w:t>
            </w:r>
            <w:proofErr w:type="spellStart"/>
            <w:r>
              <w:t>HumanGO</w:t>
            </w:r>
            <w:proofErr w:type="spellEnd"/>
            <w:r>
              <w:t>, 2PEAK), выявление их достоинств и недостатков</w:t>
            </w:r>
          </w:p>
        </w:tc>
        <w:tc>
          <w:tcPr>
            <w:tcW w:w="1554" w:type="dxa"/>
          </w:tcPr>
          <w:p w14:paraId="530ED207" w14:textId="57956FAC" w:rsidR="00E045B3" w:rsidRDefault="00E045B3" w:rsidP="00AB074B">
            <w:pPr>
              <w:spacing w:before="0"/>
              <w:ind w:firstLine="0"/>
              <w:jc w:val="left"/>
            </w:pPr>
            <w:r>
              <w:t>08.09.2026 – 14.09.2026</w:t>
            </w:r>
          </w:p>
        </w:tc>
      </w:tr>
      <w:tr w:rsidR="00E045B3" w14:paraId="0BDEB404" w14:textId="77777777" w:rsidTr="00AB074B">
        <w:tc>
          <w:tcPr>
            <w:tcW w:w="988" w:type="dxa"/>
          </w:tcPr>
          <w:p w14:paraId="53696340" w14:textId="1AE9FA25" w:rsidR="00E045B3" w:rsidRDefault="00E045B3" w:rsidP="00AB074B">
            <w:pPr>
              <w:spacing w:before="0"/>
              <w:ind w:firstLine="0"/>
              <w:jc w:val="left"/>
            </w:pPr>
            <w:r>
              <w:t>2</w:t>
            </w:r>
          </w:p>
        </w:tc>
        <w:tc>
          <w:tcPr>
            <w:tcW w:w="2693" w:type="dxa"/>
          </w:tcPr>
          <w:p w14:paraId="0D116518" w14:textId="1D2E1D0F" w:rsidR="00E045B3" w:rsidRDefault="00E045B3" w:rsidP="00AB074B">
            <w:pPr>
              <w:spacing w:before="0"/>
              <w:ind w:firstLine="0"/>
              <w:jc w:val="left"/>
            </w:pPr>
            <w:r>
              <w:t>Сбор требований</w:t>
            </w:r>
          </w:p>
        </w:tc>
        <w:tc>
          <w:tcPr>
            <w:tcW w:w="4961" w:type="dxa"/>
          </w:tcPr>
          <w:p w14:paraId="6F601133" w14:textId="0D1D8418" w:rsidR="00E045B3" w:rsidRDefault="00E045B3" w:rsidP="00AB074B">
            <w:pPr>
              <w:spacing w:before="0"/>
              <w:ind w:firstLine="0"/>
              <w:jc w:val="left"/>
            </w:pPr>
            <w:r>
              <w:t>Формирование функциональных требований, требований к показателям назначения и технологическому стеку</w:t>
            </w:r>
          </w:p>
        </w:tc>
        <w:tc>
          <w:tcPr>
            <w:tcW w:w="1554" w:type="dxa"/>
          </w:tcPr>
          <w:p w14:paraId="5380B64E" w14:textId="406156AC" w:rsidR="00E045B3" w:rsidRDefault="00E045B3" w:rsidP="00AB074B">
            <w:pPr>
              <w:spacing w:before="0"/>
              <w:ind w:firstLine="0"/>
              <w:jc w:val="left"/>
            </w:pPr>
            <w:r>
              <w:t>15.09.2026 – 21.09.2026</w:t>
            </w:r>
          </w:p>
        </w:tc>
      </w:tr>
      <w:tr w:rsidR="00E045B3" w14:paraId="36FB47A5" w14:textId="77777777" w:rsidTr="00AB074B">
        <w:tc>
          <w:tcPr>
            <w:tcW w:w="988" w:type="dxa"/>
          </w:tcPr>
          <w:p w14:paraId="79ACC395" w14:textId="7146E909" w:rsidR="00E045B3" w:rsidRDefault="00E045B3" w:rsidP="00AB074B">
            <w:pPr>
              <w:spacing w:before="0"/>
              <w:ind w:firstLine="0"/>
              <w:jc w:val="left"/>
            </w:pPr>
            <w:r>
              <w:t>3</w:t>
            </w:r>
          </w:p>
        </w:tc>
        <w:tc>
          <w:tcPr>
            <w:tcW w:w="2693" w:type="dxa"/>
          </w:tcPr>
          <w:p w14:paraId="73D82BEE" w14:textId="4866F555" w:rsidR="00E045B3" w:rsidRDefault="00E045B3" w:rsidP="00AB074B">
            <w:pPr>
              <w:spacing w:before="0"/>
              <w:ind w:firstLine="0"/>
              <w:jc w:val="left"/>
            </w:pPr>
            <w:r>
              <w:t>Проектирование архитектуры</w:t>
            </w:r>
          </w:p>
        </w:tc>
        <w:tc>
          <w:tcPr>
            <w:tcW w:w="4961" w:type="dxa"/>
          </w:tcPr>
          <w:p w14:paraId="471A2C97" w14:textId="30DE897C" w:rsidR="00E045B3" w:rsidRDefault="00E045B3" w:rsidP="00AB074B">
            <w:pPr>
              <w:spacing w:before="0"/>
              <w:ind w:firstLine="0"/>
              <w:jc w:val="left"/>
            </w:pPr>
            <w:r>
              <w:t>Разработка архитектуры мобильного приложения и серверной части (клиент-сервер, API)</w:t>
            </w:r>
          </w:p>
        </w:tc>
        <w:tc>
          <w:tcPr>
            <w:tcW w:w="1554" w:type="dxa"/>
          </w:tcPr>
          <w:p w14:paraId="522D82AF" w14:textId="644D1816" w:rsidR="00E045B3" w:rsidRDefault="00E045B3" w:rsidP="00AB074B">
            <w:pPr>
              <w:spacing w:before="0"/>
              <w:ind w:firstLine="0"/>
              <w:jc w:val="left"/>
            </w:pPr>
            <w:r>
              <w:t>22.09.2026 – 28.09.2026</w:t>
            </w:r>
          </w:p>
        </w:tc>
      </w:tr>
      <w:tr w:rsidR="00E045B3" w14:paraId="12265858" w14:textId="77777777" w:rsidTr="00AB074B">
        <w:tc>
          <w:tcPr>
            <w:tcW w:w="988" w:type="dxa"/>
          </w:tcPr>
          <w:p w14:paraId="60F85723" w14:textId="7CA1ED1D" w:rsidR="00E045B3" w:rsidRDefault="00E045B3" w:rsidP="00AB074B">
            <w:pPr>
              <w:spacing w:before="0"/>
              <w:ind w:firstLine="0"/>
              <w:jc w:val="left"/>
            </w:pPr>
            <w:r>
              <w:t>4</w:t>
            </w:r>
          </w:p>
        </w:tc>
        <w:tc>
          <w:tcPr>
            <w:tcW w:w="2693" w:type="dxa"/>
          </w:tcPr>
          <w:p w14:paraId="3233BD85" w14:textId="6B126BAA" w:rsidR="00E045B3" w:rsidRDefault="00E045B3" w:rsidP="00AB074B">
            <w:pPr>
              <w:spacing w:before="0"/>
              <w:ind w:firstLine="0"/>
              <w:jc w:val="left"/>
            </w:pPr>
            <w:r>
              <w:t>Проектирование базы данных</w:t>
            </w:r>
          </w:p>
        </w:tc>
        <w:tc>
          <w:tcPr>
            <w:tcW w:w="4961" w:type="dxa"/>
          </w:tcPr>
          <w:p w14:paraId="05FA6F10" w14:textId="3CB95BF5" w:rsidR="00E045B3" w:rsidRDefault="00E045B3" w:rsidP="00AB074B">
            <w:pPr>
              <w:spacing w:before="0"/>
              <w:ind w:firstLine="0"/>
              <w:jc w:val="left"/>
            </w:pPr>
            <w:r>
              <w:t xml:space="preserve">Разработка ER-модели и структуры таблиц в СУБД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1554" w:type="dxa"/>
          </w:tcPr>
          <w:p w14:paraId="738360D2" w14:textId="2E09A1F1" w:rsidR="00E045B3" w:rsidRDefault="00E045B3" w:rsidP="00AB074B">
            <w:pPr>
              <w:spacing w:before="0"/>
              <w:ind w:firstLine="0"/>
              <w:jc w:val="left"/>
            </w:pPr>
            <w:r>
              <w:t>29.09.2026 – 05.10.2026</w:t>
            </w:r>
          </w:p>
        </w:tc>
      </w:tr>
      <w:tr w:rsidR="00E045B3" w14:paraId="6D50BB35" w14:textId="77777777" w:rsidTr="00AB074B">
        <w:tc>
          <w:tcPr>
            <w:tcW w:w="988" w:type="dxa"/>
          </w:tcPr>
          <w:p w14:paraId="6417EBC7" w14:textId="42966F85" w:rsidR="00E045B3" w:rsidRDefault="00E045B3" w:rsidP="00AB074B">
            <w:pPr>
              <w:spacing w:before="0"/>
              <w:ind w:firstLine="0"/>
              <w:jc w:val="left"/>
            </w:pPr>
            <w:r>
              <w:t>5</w:t>
            </w:r>
          </w:p>
        </w:tc>
        <w:tc>
          <w:tcPr>
            <w:tcW w:w="2693" w:type="dxa"/>
          </w:tcPr>
          <w:p w14:paraId="04BD19E6" w14:textId="20411A69" w:rsidR="00E045B3" w:rsidRDefault="00E045B3" w:rsidP="00AB074B">
            <w:pPr>
              <w:spacing w:before="0"/>
              <w:ind w:firstLine="0"/>
              <w:jc w:val="left"/>
            </w:pPr>
            <w:r>
              <w:t>Разработка интерфейса</w:t>
            </w:r>
          </w:p>
        </w:tc>
        <w:tc>
          <w:tcPr>
            <w:tcW w:w="4961" w:type="dxa"/>
          </w:tcPr>
          <w:p w14:paraId="65972F8B" w14:textId="7C9EE07E" w:rsidR="00E045B3" w:rsidRDefault="00E045B3" w:rsidP="00AB074B">
            <w:pPr>
              <w:spacing w:before="0"/>
              <w:ind w:firstLine="0"/>
              <w:jc w:val="left"/>
            </w:pPr>
            <w:r>
              <w:t>Создание прототипов и дизайна экранных форм приложения</w:t>
            </w:r>
          </w:p>
        </w:tc>
        <w:tc>
          <w:tcPr>
            <w:tcW w:w="1554" w:type="dxa"/>
          </w:tcPr>
          <w:p w14:paraId="7407E107" w14:textId="7617445F" w:rsidR="00E045B3" w:rsidRDefault="00E045B3" w:rsidP="00AB074B">
            <w:pPr>
              <w:spacing w:before="0"/>
              <w:ind w:firstLine="0"/>
              <w:jc w:val="left"/>
            </w:pPr>
            <w:r>
              <w:t>06.10.2026 – 15.10.2026</w:t>
            </w:r>
          </w:p>
        </w:tc>
      </w:tr>
      <w:tr w:rsidR="00E045B3" w14:paraId="308F728D" w14:textId="77777777" w:rsidTr="00AB074B">
        <w:tc>
          <w:tcPr>
            <w:tcW w:w="988" w:type="dxa"/>
          </w:tcPr>
          <w:p w14:paraId="4D2ACF39" w14:textId="75A6E16D" w:rsidR="00E045B3" w:rsidRDefault="00E045B3" w:rsidP="00AB074B">
            <w:pPr>
              <w:spacing w:before="0"/>
              <w:ind w:firstLine="0"/>
              <w:jc w:val="left"/>
            </w:pPr>
            <w:r>
              <w:t>6</w:t>
            </w:r>
          </w:p>
        </w:tc>
        <w:tc>
          <w:tcPr>
            <w:tcW w:w="2693" w:type="dxa"/>
          </w:tcPr>
          <w:p w14:paraId="7E5C97FE" w14:textId="1E23089D" w:rsidR="00E045B3" w:rsidRDefault="00E045B3" w:rsidP="00AB074B">
            <w:pPr>
              <w:spacing w:before="0"/>
              <w:ind w:firstLine="0"/>
              <w:jc w:val="left"/>
            </w:pPr>
            <w:r>
              <w:t>Реализация программного продукта</w:t>
            </w:r>
          </w:p>
        </w:tc>
        <w:tc>
          <w:tcPr>
            <w:tcW w:w="4961" w:type="dxa"/>
          </w:tcPr>
          <w:p w14:paraId="413FE6C1" w14:textId="410E25CF" w:rsidR="00E045B3" w:rsidRDefault="00E045B3" w:rsidP="00AB074B">
            <w:pPr>
              <w:spacing w:before="0"/>
              <w:ind w:firstLine="0"/>
              <w:jc w:val="left"/>
            </w:pPr>
            <w:r>
              <w:t>Разработка клиентской части (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>) и серверной части (Node.js), реализация алгоритма динамической корректировки нагрузки</w:t>
            </w:r>
          </w:p>
        </w:tc>
        <w:tc>
          <w:tcPr>
            <w:tcW w:w="1554" w:type="dxa"/>
          </w:tcPr>
          <w:p w14:paraId="4B846124" w14:textId="56CD4792" w:rsidR="00E045B3" w:rsidRDefault="00E045B3" w:rsidP="00AB074B">
            <w:pPr>
              <w:spacing w:before="0"/>
              <w:ind w:firstLine="0"/>
              <w:jc w:val="left"/>
            </w:pPr>
            <w:r>
              <w:t>16.10.2026 – 05.11.2026</w:t>
            </w:r>
          </w:p>
        </w:tc>
      </w:tr>
      <w:tr w:rsidR="00E045B3" w14:paraId="3BFD9669" w14:textId="77777777" w:rsidTr="00AB074B">
        <w:tc>
          <w:tcPr>
            <w:tcW w:w="988" w:type="dxa"/>
          </w:tcPr>
          <w:p w14:paraId="0A2A6836" w14:textId="1C3F8FEC" w:rsidR="00E045B3" w:rsidRDefault="00E045B3" w:rsidP="00AB074B">
            <w:pPr>
              <w:spacing w:before="0"/>
              <w:ind w:firstLine="0"/>
              <w:jc w:val="left"/>
            </w:pPr>
            <w:r>
              <w:t>7</w:t>
            </w:r>
          </w:p>
        </w:tc>
        <w:tc>
          <w:tcPr>
            <w:tcW w:w="2693" w:type="dxa"/>
          </w:tcPr>
          <w:p w14:paraId="17ECA30E" w14:textId="4D810914" w:rsidR="00E045B3" w:rsidRDefault="00E045B3" w:rsidP="00AB074B">
            <w:pPr>
              <w:spacing w:before="0"/>
              <w:ind w:firstLine="0"/>
              <w:jc w:val="left"/>
            </w:pPr>
            <w:r>
              <w:t>Тестирование и отладка</w:t>
            </w:r>
          </w:p>
        </w:tc>
        <w:tc>
          <w:tcPr>
            <w:tcW w:w="4961" w:type="dxa"/>
          </w:tcPr>
          <w:p w14:paraId="6C3815D8" w14:textId="6A4634E1" w:rsidR="00E045B3" w:rsidRDefault="00E045B3" w:rsidP="00AB074B">
            <w:pPr>
              <w:spacing w:before="0"/>
              <w:ind w:firstLine="0"/>
              <w:jc w:val="left"/>
            </w:pPr>
            <w:r>
              <w:t>Функциональное тестирование, устранение ошибок, проверка соответствия требованиям</w:t>
            </w:r>
          </w:p>
        </w:tc>
        <w:tc>
          <w:tcPr>
            <w:tcW w:w="1554" w:type="dxa"/>
          </w:tcPr>
          <w:p w14:paraId="3EAADD6E" w14:textId="22679C2B" w:rsidR="00E045B3" w:rsidRDefault="00E045B3" w:rsidP="00AB074B">
            <w:pPr>
              <w:spacing w:before="0"/>
              <w:ind w:firstLine="0"/>
              <w:jc w:val="left"/>
            </w:pPr>
            <w:r>
              <w:t>06.11.2026 – 13.11.2026</w:t>
            </w:r>
          </w:p>
        </w:tc>
      </w:tr>
      <w:tr w:rsidR="00AB074B" w14:paraId="6C748107" w14:textId="77777777" w:rsidTr="00AB074B">
        <w:tc>
          <w:tcPr>
            <w:tcW w:w="988" w:type="dxa"/>
          </w:tcPr>
          <w:p w14:paraId="3B6BA13A" w14:textId="2F42E12C" w:rsidR="00AB074B" w:rsidRDefault="00AB074B" w:rsidP="00AB074B">
            <w:pPr>
              <w:spacing w:before="0"/>
              <w:ind w:firstLine="0"/>
              <w:jc w:val="left"/>
            </w:pPr>
            <w:r>
              <w:t>8</w:t>
            </w:r>
          </w:p>
        </w:tc>
        <w:tc>
          <w:tcPr>
            <w:tcW w:w="2693" w:type="dxa"/>
          </w:tcPr>
          <w:p w14:paraId="2B150A15" w14:textId="33C5108E" w:rsidR="00AB074B" w:rsidRDefault="00AB074B" w:rsidP="00AB074B">
            <w:pPr>
              <w:spacing w:before="0"/>
              <w:ind w:firstLine="0"/>
              <w:jc w:val="left"/>
            </w:pPr>
            <w:r>
              <w:t>Подготовка документации</w:t>
            </w:r>
          </w:p>
        </w:tc>
        <w:tc>
          <w:tcPr>
            <w:tcW w:w="4961" w:type="dxa"/>
          </w:tcPr>
          <w:p w14:paraId="6130A390" w14:textId="2A18DA93" w:rsidR="00AB074B" w:rsidRDefault="00AB074B" w:rsidP="00AB074B">
            <w:pPr>
              <w:spacing w:before="0"/>
              <w:ind w:firstLine="0"/>
              <w:jc w:val="left"/>
            </w:pPr>
            <w:r>
              <w:t>Оформление пояснительной записки, руководства пользователя и иной программной документации</w:t>
            </w:r>
          </w:p>
        </w:tc>
        <w:tc>
          <w:tcPr>
            <w:tcW w:w="1554" w:type="dxa"/>
          </w:tcPr>
          <w:p w14:paraId="21FFC6A6" w14:textId="1685FBB7" w:rsidR="00AB074B" w:rsidRDefault="00AB074B" w:rsidP="00AB074B">
            <w:pPr>
              <w:spacing w:before="0"/>
              <w:ind w:firstLine="0"/>
              <w:jc w:val="left"/>
            </w:pPr>
            <w:r>
              <w:t>14.11.2026 – 17.11.2026</w:t>
            </w:r>
          </w:p>
        </w:tc>
      </w:tr>
    </w:tbl>
    <w:p w14:paraId="4B7488F8" w14:textId="77777777" w:rsidR="00E045B3" w:rsidRPr="00E045B3" w:rsidRDefault="00E045B3" w:rsidP="00E045B3"/>
    <w:p w14:paraId="45E2D765" w14:textId="77777777" w:rsidR="00F84720" w:rsidRPr="006904C1" w:rsidRDefault="00F84720" w:rsidP="00EF3BFF">
      <w:pPr>
        <w:ind w:firstLine="0"/>
        <w:jc w:val="center"/>
        <w:rPr>
          <w:rFonts w:cs="Times New Roman"/>
          <w:szCs w:val="24"/>
        </w:rPr>
      </w:pPr>
      <w:bookmarkStart w:id="33" w:name="_Hlk196563896"/>
    </w:p>
    <w:p w14:paraId="7E2B9E48" w14:textId="5658A605" w:rsidR="008F6FA6" w:rsidRPr="006904C1" w:rsidRDefault="008F6FA6" w:rsidP="00597BAF">
      <w:pPr>
        <w:pStyle w:val="1"/>
        <w:spacing w:after="240"/>
        <w:rPr>
          <w:szCs w:val="24"/>
        </w:rPr>
      </w:pPr>
      <w:bookmarkStart w:id="34" w:name="_Toc242051134"/>
      <w:bookmarkEnd w:id="33"/>
      <w:r w:rsidRPr="006904C1">
        <w:rPr>
          <w:szCs w:val="24"/>
        </w:rPr>
        <w:lastRenderedPageBreak/>
        <w:t>Требования к документированию</w:t>
      </w:r>
      <w:bookmarkEnd w:id="1"/>
      <w:bookmarkEnd w:id="2"/>
      <w:bookmarkEnd w:id="34"/>
    </w:p>
    <w:p w14:paraId="221B5888" w14:textId="77777777" w:rsidR="00AB074B" w:rsidRPr="00AB074B" w:rsidRDefault="00AB074B" w:rsidP="00AB074B">
      <w:pPr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Состав программной и отчётной документации должен включать в себя:</w:t>
      </w:r>
    </w:p>
    <w:p w14:paraId="0E201547" w14:textId="7833DC81" w:rsidR="00AB074B" w:rsidRPr="00AB074B" w:rsidRDefault="00AB074B" w:rsidP="00AB074B">
      <w:pPr>
        <w:pStyle w:val="a4"/>
        <w:numPr>
          <w:ilvl w:val="0"/>
          <w:numId w:val="36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техническое задание – настоящий документ, включающий цели, задачи и требования к разработке модулей, сроки выполнения, описание предметной области, а также требования к результатам работы, порядку их сдачи и приёма;</w:t>
      </w:r>
    </w:p>
    <w:p w14:paraId="7FDCFD49" w14:textId="404734AC" w:rsidR="00AB074B" w:rsidRPr="00AB074B" w:rsidRDefault="00AB074B" w:rsidP="00AB074B">
      <w:pPr>
        <w:pStyle w:val="a4"/>
        <w:numPr>
          <w:ilvl w:val="0"/>
          <w:numId w:val="36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предварительный анализ – документ, содержащий результаты исследования предметной области персонализированного планирования тренировок, разбор аналогов (</w:t>
      </w:r>
      <w:proofErr w:type="spellStart"/>
      <w:r w:rsidRPr="00AB074B">
        <w:rPr>
          <w:rFonts w:cs="Times New Roman"/>
          <w:szCs w:val="24"/>
        </w:rPr>
        <w:t>Fitbod</w:t>
      </w:r>
      <w:proofErr w:type="spellEnd"/>
      <w:r w:rsidRPr="00AB074B">
        <w:rPr>
          <w:rFonts w:cs="Times New Roman"/>
          <w:szCs w:val="24"/>
        </w:rPr>
        <w:t xml:space="preserve">, </w:t>
      </w:r>
      <w:proofErr w:type="spellStart"/>
      <w:r w:rsidRPr="00AB074B">
        <w:rPr>
          <w:rFonts w:cs="Times New Roman"/>
          <w:szCs w:val="24"/>
        </w:rPr>
        <w:t>HumanGO</w:t>
      </w:r>
      <w:proofErr w:type="spellEnd"/>
      <w:r w:rsidRPr="00AB074B">
        <w:rPr>
          <w:rFonts w:cs="Times New Roman"/>
          <w:szCs w:val="24"/>
        </w:rPr>
        <w:t>, 2PEAK), формализованный перечень функциональных и нефункциональных требований, а также обоснование выбора технологического стека (</w:t>
      </w:r>
      <w:proofErr w:type="spellStart"/>
      <w:r w:rsidRPr="00AB074B">
        <w:rPr>
          <w:rFonts w:cs="Times New Roman"/>
          <w:szCs w:val="24"/>
        </w:rPr>
        <w:t>React</w:t>
      </w:r>
      <w:proofErr w:type="spellEnd"/>
      <w:r w:rsidRPr="00AB074B">
        <w:rPr>
          <w:rFonts w:cs="Times New Roman"/>
          <w:szCs w:val="24"/>
        </w:rPr>
        <w:t xml:space="preserve"> </w:t>
      </w:r>
      <w:proofErr w:type="spellStart"/>
      <w:r w:rsidRPr="00AB074B">
        <w:rPr>
          <w:rFonts w:cs="Times New Roman"/>
          <w:szCs w:val="24"/>
        </w:rPr>
        <w:t>Native</w:t>
      </w:r>
      <w:proofErr w:type="spellEnd"/>
      <w:r w:rsidRPr="00AB074B">
        <w:rPr>
          <w:rFonts w:cs="Times New Roman"/>
          <w:szCs w:val="24"/>
        </w:rPr>
        <w:t xml:space="preserve">, Node.js, </w:t>
      </w:r>
      <w:proofErr w:type="spellStart"/>
      <w:r w:rsidRPr="00AB074B">
        <w:rPr>
          <w:rFonts w:cs="Times New Roman"/>
          <w:szCs w:val="24"/>
        </w:rPr>
        <w:t>PostgreSQL</w:t>
      </w:r>
      <w:proofErr w:type="spellEnd"/>
      <w:r w:rsidRPr="00AB074B">
        <w:rPr>
          <w:rFonts w:cs="Times New Roman"/>
          <w:szCs w:val="24"/>
        </w:rPr>
        <w:t>);</w:t>
      </w:r>
    </w:p>
    <w:p w14:paraId="5BEDD812" w14:textId="6EE2FBDD" w:rsidR="00AB074B" w:rsidRPr="00AB074B" w:rsidRDefault="00AB074B" w:rsidP="00AB074B">
      <w:pPr>
        <w:pStyle w:val="a4"/>
        <w:numPr>
          <w:ilvl w:val="0"/>
          <w:numId w:val="36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руководство пользователя, описывающее порядок работы с приложением для ролей «пользователь» и «тренер»;</w:t>
      </w:r>
    </w:p>
    <w:p w14:paraId="4E8722CC" w14:textId="46B8A494" w:rsidR="00AB074B" w:rsidRPr="00AB074B" w:rsidRDefault="00AB074B" w:rsidP="00AB074B">
      <w:pPr>
        <w:pStyle w:val="a4"/>
        <w:numPr>
          <w:ilvl w:val="0"/>
          <w:numId w:val="36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руководство администратора, описывающее порядок управления учётными записями и правами доступа;</w:t>
      </w:r>
    </w:p>
    <w:p w14:paraId="391D89A5" w14:textId="6690D717" w:rsidR="00AB074B" w:rsidRPr="00AB074B" w:rsidRDefault="00AB074B" w:rsidP="00AB074B">
      <w:pPr>
        <w:pStyle w:val="a4"/>
        <w:numPr>
          <w:ilvl w:val="0"/>
          <w:numId w:val="36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программную документацию (описание программы, структура базы данных, схема архитектуры).</w:t>
      </w:r>
    </w:p>
    <w:p w14:paraId="3D364BD1" w14:textId="77777777" w:rsidR="00AB074B" w:rsidRPr="00AB074B" w:rsidRDefault="00AB074B" w:rsidP="00AB074B">
      <w:pPr>
        <w:spacing w:before="0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Весь состав разрабатываемой документации должен быть оформлен в электронном виде и строго соответствовать требованиям следующих стандартов:</w:t>
      </w:r>
    </w:p>
    <w:p w14:paraId="670778B3" w14:textId="06235D9B" w:rsidR="00AB074B" w:rsidRPr="00AB074B" w:rsidRDefault="00AB074B" w:rsidP="00AB074B">
      <w:pPr>
        <w:pStyle w:val="a4"/>
        <w:numPr>
          <w:ilvl w:val="0"/>
          <w:numId w:val="35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 xml:space="preserve">СТП </w:t>
      </w:r>
      <w:proofErr w:type="spellStart"/>
      <w:r w:rsidRPr="00AB074B">
        <w:rPr>
          <w:rFonts w:cs="Times New Roman"/>
          <w:szCs w:val="24"/>
        </w:rPr>
        <w:t>ВятГУ</w:t>
      </w:r>
      <w:proofErr w:type="spellEnd"/>
      <w:r w:rsidRPr="00AB074B">
        <w:rPr>
          <w:rFonts w:cs="Times New Roman"/>
          <w:szCs w:val="24"/>
        </w:rPr>
        <w:t xml:space="preserve"> 101-2004 «Стандарт Вятского государственного университета. Общие требования к оформлению текстовых документов»;</w:t>
      </w:r>
    </w:p>
    <w:p w14:paraId="24AE5AD3" w14:textId="1C1DACC2" w:rsidR="00AB074B" w:rsidRPr="00AB074B" w:rsidRDefault="00AB074B" w:rsidP="00AB074B">
      <w:pPr>
        <w:pStyle w:val="a4"/>
        <w:numPr>
          <w:ilvl w:val="0"/>
          <w:numId w:val="35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FDF046D" w14:textId="0B7495FE" w:rsidR="00AB074B" w:rsidRPr="00AB074B" w:rsidRDefault="00AB074B" w:rsidP="00AB074B">
      <w:pPr>
        <w:pStyle w:val="a4"/>
        <w:numPr>
          <w:ilvl w:val="0"/>
          <w:numId w:val="35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ГОСТ 7.32–2017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39B9B725" w14:textId="14829C5F" w:rsidR="00AB074B" w:rsidRPr="00AB074B" w:rsidRDefault="00AB074B" w:rsidP="00AB074B">
      <w:pPr>
        <w:pStyle w:val="a4"/>
        <w:numPr>
          <w:ilvl w:val="0"/>
          <w:numId w:val="35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ГОСТ 19.101-2024 «Единая система программной документации. Виды программ и программных документов»;</w:t>
      </w:r>
    </w:p>
    <w:p w14:paraId="7710E258" w14:textId="577A7D4B" w:rsidR="00253C3C" w:rsidRPr="00AB074B" w:rsidRDefault="00AB074B" w:rsidP="00AB074B">
      <w:pPr>
        <w:pStyle w:val="a4"/>
        <w:numPr>
          <w:ilvl w:val="0"/>
          <w:numId w:val="35"/>
        </w:numPr>
        <w:tabs>
          <w:tab w:val="clear" w:pos="1276"/>
          <w:tab w:val="left" w:pos="1418"/>
        </w:tabs>
        <w:ind w:left="0" w:firstLine="851"/>
        <w:rPr>
          <w:rFonts w:cs="Times New Roman"/>
          <w:szCs w:val="24"/>
        </w:rPr>
      </w:pPr>
      <w:r w:rsidRPr="00AB074B">
        <w:rPr>
          <w:rFonts w:cs="Times New Roman"/>
          <w:szCs w:val="24"/>
        </w:rPr>
        <w:t>ГОСТ 2.105–2019 «Единая система конструкторской документации. Общие требования к текстовым документам».</w:t>
      </w:r>
    </w:p>
    <w:p w14:paraId="56ADEE40" w14:textId="138529C1" w:rsidR="009A7F2A" w:rsidRPr="001F0956" w:rsidRDefault="009A7F2A" w:rsidP="001F0956">
      <w:pPr>
        <w:pStyle w:val="a4"/>
        <w:ind w:firstLine="851"/>
        <w:rPr>
          <w:rFonts w:cs="Times New Roman"/>
          <w:szCs w:val="24"/>
        </w:rPr>
      </w:pPr>
    </w:p>
    <w:sectPr w:rsidR="009A7F2A" w:rsidRPr="001F0956" w:rsidSect="001F74D2">
      <w:headerReference w:type="default" r:id="rId26"/>
      <w:pgSz w:w="11906" w:h="16838"/>
      <w:pgMar w:top="1134" w:right="567" w:bottom="1134" w:left="1134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4446C2" w14:textId="77777777" w:rsidR="00F441DB" w:rsidRDefault="00F441DB">
      <w:pPr>
        <w:spacing w:before="0" w:line="240" w:lineRule="auto"/>
      </w:pPr>
      <w:r>
        <w:separator/>
      </w:r>
    </w:p>
  </w:endnote>
  <w:endnote w:type="continuationSeparator" w:id="0">
    <w:p w14:paraId="7FFBE846" w14:textId="77777777" w:rsidR="00F441DB" w:rsidRDefault="00F441DB">
      <w:pPr>
        <w:spacing w:before="0" w:line="240" w:lineRule="auto"/>
      </w:pPr>
      <w:r>
        <w:continuationSeparator/>
      </w:r>
    </w:p>
  </w:endnote>
  <w:endnote w:type="continuationNotice" w:id="1">
    <w:p w14:paraId="7F0A77FD" w14:textId="77777777" w:rsidR="00F441DB" w:rsidRDefault="00F441D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21E73" w14:textId="77777777" w:rsidR="00F441DB" w:rsidRDefault="00F441DB" w:rsidP="00990EAC">
      <w:pPr>
        <w:spacing w:before="0" w:line="240" w:lineRule="auto"/>
      </w:pPr>
      <w:r>
        <w:separator/>
      </w:r>
    </w:p>
  </w:footnote>
  <w:footnote w:type="continuationSeparator" w:id="0">
    <w:p w14:paraId="6976A8C8" w14:textId="77777777" w:rsidR="00F441DB" w:rsidRDefault="00F441DB" w:rsidP="00990EAC">
      <w:pPr>
        <w:spacing w:before="0" w:line="240" w:lineRule="auto"/>
      </w:pPr>
      <w:r>
        <w:continuationSeparator/>
      </w:r>
    </w:p>
  </w:footnote>
  <w:footnote w:type="continuationNotice" w:id="1">
    <w:p w14:paraId="196759A2" w14:textId="77777777" w:rsidR="00F441DB" w:rsidRDefault="00F441D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6C018FB7" w:rsidR="002039F2" w:rsidRPr="00C17A21" w:rsidRDefault="002039F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F05C50">
      <w:rPr>
        <w:rStyle w:val="af1"/>
        <w:noProof/>
      </w:rPr>
      <w:t>10</w:t>
    </w:r>
    <w:r w:rsidRPr="00C17A21">
      <w:rPr>
        <w:rStyle w:val="af1"/>
      </w:rPr>
      <w:fldChar w:fldCharType="end"/>
    </w:r>
  </w:p>
  <w:p w14:paraId="0AA9F560" w14:textId="77777777" w:rsidR="002039F2" w:rsidRPr="008E27BF" w:rsidRDefault="002039F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E30F9C"/>
    <w:multiLevelType w:val="hybridMultilevel"/>
    <w:tmpl w:val="1D84A450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0DDF53C1"/>
    <w:multiLevelType w:val="hybridMultilevel"/>
    <w:tmpl w:val="D1CE6890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878AC"/>
    <w:multiLevelType w:val="hybridMultilevel"/>
    <w:tmpl w:val="6960192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43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5260A7"/>
    <w:multiLevelType w:val="hybridMultilevel"/>
    <w:tmpl w:val="6AF2424A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0E6B8D"/>
    <w:multiLevelType w:val="hybridMultilevel"/>
    <w:tmpl w:val="81C25706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810FCC"/>
    <w:multiLevelType w:val="hybridMultilevel"/>
    <w:tmpl w:val="5F5CB736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FB91B25"/>
    <w:multiLevelType w:val="hybridMultilevel"/>
    <w:tmpl w:val="2D1E62B8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35BD3"/>
    <w:multiLevelType w:val="hybridMultilevel"/>
    <w:tmpl w:val="EE9EB6FA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2" w15:restartNumberingAfterBreak="0">
    <w:nsid w:val="347662B9"/>
    <w:multiLevelType w:val="hybridMultilevel"/>
    <w:tmpl w:val="44609B5C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2791A"/>
    <w:multiLevelType w:val="hybridMultilevel"/>
    <w:tmpl w:val="4D368B30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A673EE2"/>
    <w:multiLevelType w:val="hybridMultilevel"/>
    <w:tmpl w:val="64847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C0BBE"/>
    <w:multiLevelType w:val="hybridMultilevel"/>
    <w:tmpl w:val="2F36B2D8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6" w15:restartNumberingAfterBreak="0">
    <w:nsid w:val="3EA877B1"/>
    <w:multiLevelType w:val="hybridMultilevel"/>
    <w:tmpl w:val="6CE4E634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7" w15:restartNumberingAfterBreak="0">
    <w:nsid w:val="3EB42DCC"/>
    <w:multiLevelType w:val="hybridMultilevel"/>
    <w:tmpl w:val="56D832D0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1936BCA"/>
    <w:multiLevelType w:val="hybridMultilevel"/>
    <w:tmpl w:val="C19E5228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9" w15:restartNumberingAfterBreak="0">
    <w:nsid w:val="45C565BC"/>
    <w:multiLevelType w:val="hybridMultilevel"/>
    <w:tmpl w:val="493CEA1C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96C04E5"/>
    <w:multiLevelType w:val="hybridMultilevel"/>
    <w:tmpl w:val="EAFED60C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9E1EE3"/>
    <w:multiLevelType w:val="hybridMultilevel"/>
    <w:tmpl w:val="5576E67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0A3E4B"/>
    <w:multiLevelType w:val="hybridMultilevel"/>
    <w:tmpl w:val="0D4C701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4FD3C74"/>
    <w:multiLevelType w:val="hybridMultilevel"/>
    <w:tmpl w:val="C7709E1A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F56C2A"/>
    <w:multiLevelType w:val="hybridMultilevel"/>
    <w:tmpl w:val="B5C2744C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73962E3"/>
    <w:multiLevelType w:val="hybridMultilevel"/>
    <w:tmpl w:val="C01470C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F2E2203"/>
    <w:multiLevelType w:val="hybridMultilevel"/>
    <w:tmpl w:val="ED880638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498558A"/>
    <w:multiLevelType w:val="hybridMultilevel"/>
    <w:tmpl w:val="A26A5D36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64953D3"/>
    <w:multiLevelType w:val="hybridMultilevel"/>
    <w:tmpl w:val="1F8248EE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953695F"/>
    <w:multiLevelType w:val="hybridMultilevel"/>
    <w:tmpl w:val="7D8A825E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CD56E6C"/>
    <w:multiLevelType w:val="hybridMultilevel"/>
    <w:tmpl w:val="F4BEB9F6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FA4A3B"/>
    <w:multiLevelType w:val="hybridMultilevel"/>
    <w:tmpl w:val="D9A4298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03203B2"/>
    <w:multiLevelType w:val="hybridMultilevel"/>
    <w:tmpl w:val="F452AA52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E3780"/>
    <w:multiLevelType w:val="hybridMultilevel"/>
    <w:tmpl w:val="D13C8DCC"/>
    <w:lvl w:ilvl="0" w:tplc="C870E5F8">
      <w:start w:val="1"/>
      <w:numFmt w:val="bullet"/>
      <w:lvlText w:val="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5"/>
  </w:num>
  <w:num w:numId="5">
    <w:abstractNumId w:val="18"/>
  </w:num>
  <w:num w:numId="6">
    <w:abstractNumId w:val="28"/>
  </w:num>
  <w:num w:numId="7">
    <w:abstractNumId w:val="33"/>
  </w:num>
  <w:num w:numId="8">
    <w:abstractNumId w:val="16"/>
  </w:num>
  <w:num w:numId="9">
    <w:abstractNumId w:val="15"/>
  </w:num>
  <w:num w:numId="10">
    <w:abstractNumId w:val="1"/>
  </w:num>
  <w:num w:numId="11">
    <w:abstractNumId w:val="20"/>
  </w:num>
  <w:num w:numId="12">
    <w:abstractNumId w:val="32"/>
  </w:num>
  <w:num w:numId="13">
    <w:abstractNumId w:val="8"/>
  </w:num>
  <w:num w:numId="14">
    <w:abstractNumId w:val="7"/>
  </w:num>
  <w:num w:numId="15">
    <w:abstractNumId w:val="23"/>
  </w:num>
  <w:num w:numId="16">
    <w:abstractNumId w:val="31"/>
  </w:num>
  <w:num w:numId="17">
    <w:abstractNumId w:val="2"/>
  </w:num>
  <w:num w:numId="18">
    <w:abstractNumId w:val="12"/>
  </w:num>
  <w:num w:numId="19">
    <w:abstractNumId w:val="5"/>
  </w:num>
  <w:num w:numId="20">
    <w:abstractNumId w:val="5"/>
  </w:num>
  <w:num w:numId="21">
    <w:abstractNumId w:val="14"/>
  </w:num>
  <w:num w:numId="22">
    <w:abstractNumId w:val="9"/>
  </w:num>
  <w:num w:numId="23">
    <w:abstractNumId w:val="30"/>
  </w:num>
  <w:num w:numId="24">
    <w:abstractNumId w:val="6"/>
  </w:num>
  <w:num w:numId="25">
    <w:abstractNumId w:val="21"/>
  </w:num>
  <w:num w:numId="26">
    <w:abstractNumId w:val="24"/>
  </w:num>
  <w:num w:numId="27">
    <w:abstractNumId w:val="25"/>
  </w:num>
  <w:num w:numId="28">
    <w:abstractNumId w:val="26"/>
  </w:num>
  <w:num w:numId="29">
    <w:abstractNumId w:val="17"/>
  </w:num>
  <w:num w:numId="30">
    <w:abstractNumId w:val="29"/>
  </w:num>
  <w:num w:numId="31">
    <w:abstractNumId w:val="10"/>
  </w:num>
  <w:num w:numId="32">
    <w:abstractNumId w:val="22"/>
  </w:num>
  <w:num w:numId="33">
    <w:abstractNumId w:val="13"/>
  </w:num>
  <w:num w:numId="34">
    <w:abstractNumId w:val="3"/>
  </w:num>
  <w:num w:numId="35">
    <w:abstractNumId w:val="19"/>
  </w:num>
  <w:num w:numId="36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1A75"/>
    <w:rsid w:val="00015480"/>
    <w:rsid w:val="00017A9F"/>
    <w:rsid w:val="000206B2"/>
    <w:rsid w:val="00020C2C"/>
    <w:rsid w:val="00024473"/>
    <w:rsid w:val="00032359"/>
    <w:rsid w:val="00033833"/>
    <w:rsid w:val="00035A26"/>
    <w:rsid w:val="00036F26"/>
    <w:rsid w:val="00037B3E"/>
    <w:rsid w:val="00040D1E"/>
    <w:rsid w:val="00042A81"/>
    <w:rsid w:val="0004336A"/>
    <w:rsid w:val="00044093"/>
    <w:rsid w:val="00046056"/>
    <w:rsid w:val="00047073"/>
    <w:rsid w:val="00047650"/>
    <w:rsid w:val="00051403"/>
    <w:rsid w:val="0005383D"/>
    <w:rsid w:val="00055454"/>
    <w:rsid w:val="0005745E"/>
    <w:rsid w:val="00061F64"/>
    <w:rsid w:val="00062343"/>
    <w:rsid w:val="00066F6D"/>
    <w:rsid w:val="000732DE"/>
    <w:rsid w:val="00077F9D"/>
    <w:rsid w:val="000809AC"/>
    <w:rsid w:val="0008146F"/>
    <w:rsid w:val="000934BA"/>
    <w:rsid w:val="00094729"/>
    <w:rsid w:val="00094985"/>
    <w:rsid w:val="00096EC7"/>
    <w:rsid w:val="000A537A"/>
    <w:rsid w:val="000A7D14"/>
    <w:rsid w:val="000B2F1F"/>
    <w:rsid w:val="000B742B"/>
    <w:rsid w:val="000B766B"/>
    <w:rsid w:val="000C0C5D"/>
    <w:rsid w:val="000C2A5F"/>
    <w:rsid w:val="000C3B25"/>
    <w:rsid w:val="000C5552"/>
    <w:rsid w:val="000C7B86"/>
    <w:rsid w:val="000C7DE5"/>
    <w:rsid w:val="000D077A"/>
    <w:rsid w:val="000D3006"/>
    <w:rsid w:val="000D38ED"/>
    <w:rsid w:val="000D3A15"/>
    <w:rsid w:val="000D644B"/>
    <w:rsid w:val="000E6457"/>
    <w:rsid w:val="000E6490"/>
    <w:rsid w:val="000F18AC"/>
    <w:rsid w:val="000F5D24"/>
    <w:rsid w:val="00104146"/>
    <w:rsid w:val="001050A2"/>
    <w:rsid w:val="00106720"/>
    <w:rsid w:val="00106B06"/>
    <w:rsid w:val="00107BB6"/>
    <w:rsid w:val="0011316B"/>
    <w:rsid w:val="001157C8"/>
    <w:rsid w:val="001223A9"/>
    <w:rsid w:val="001238DC"/>
    <w:rsid w:val="00126780"/>
    <w:rsid w:val="001275E2"/>
    <w:rsid w:val="00127A5A"/>
    <w:rsid w:val="0013162A"/>
    <w:rsid w:val="0013287A"/>
    <w:rsid w:val="0014442C"/>
    <w:rsid w:val="00150617"/>
    <w:rsid w:val="001513EC"/>
    <w:rsid w:val="00155A8D"/>
    <w:rsid w:val="00160735"/>
    <w:rsid w:val="0016119C"/>
    <w:rsid w:val="001673EC"/>
    <w:rsid w:val="001703F8"/>
    <w:rsid w:val="00170775"/>
    <w:rsid w:val="00172DBA"/>
    <w:rsid w:val="00180038"/>
    <w:rsid w:val="00183460"/>
    <w:rsid w:val="00186826"/>
    <w:rsid w:val="00186EFA"/>
    <w:rsid w:val="0019044F"/>
    <w:rsid w:val="001933E3"/>
    <w:rsid w:val="001A12C2"/>
    <w:rsid w:val="001A409F"/>
    <w:rsid w:val="001A50A1"/>
    <w:rsid w:val="001A699D"/>
    <w:rsid w:val="001B065B"/>
    <w:rsid w:val="001B0E64"/>
    <w:rsid w:val="001B2A4D"/>
    <w:rsid w:val="001B3C9B"/>
    <w:rsid w:val="001B4320"/>
    <w:rsid w:val="001B4FD1"/>
    <w:rsid w:val="001B794F"/>
    <w:rsid w:val="001B7A36"/>
    <w:rsid w:val="001C213F"/>
    <w:rsid w:val="001C7AEE"/>
    <w:rsid w:val="001C7EEA"/>
    <w:rsid w:val="001D3FB1"/>
    <w:rsid w:val="001F0956"/>
    <w:rsid w:val="001F187E"/>
    <w:rsid w:val="001F3C1A"/>
    <w:rsid w:val="001F3CE2"/>
    <w:rsid w:val="001F5E9C"/>
    <w:rsid w:val="001F61FC"/>
    <w:rsid w:val="001F74D2"/>
    <w:rsid w:val="001F7C16"/>
    <w:rsid w:val="00201509"/>
    <w:rsid w:val="002039F2"/>
    <w:rsid w:val="0021227E"/>
    <w:rsid w:val="00214C75"/>
    <w:rsid w:val="0021733F"/>
    <w:rsid w:val="0023221D"/>
    <w:rsid w:val="00234403"/>
    <w:rsid w:val="00234427"/>
    <w:rsid w:val="00234675"/>
    <w:rsid w:val="00234BD7"/>
    <w:rsid w:val="0023504B"/>
    <w:rsid w:val="00236EA8"/>
    <w:rsid w:val="002407BC"/>
    <w:rsid w:val="00241C37"/>
    <w:rsid w:val="002421BB"/>
    <w:rsid w:val="00244671"/>
    <w:rsid w:val="00244AD0"/>
    <w:rsid w:val="00246437"/>
    <w:rsid w:val="002469D0"/>
    <w:rsid w:val="002502BF"/>
    <w:rsid w:val="00253C3C"/>
    <w:rsid w:val="00256697"/>
    <w:rsid w:val="00263185"/>
    <w:rsid w:val="0026423B"/>
    <w:rsid w:val="0026517E"/>
    <w:rsid w:val="00266561"/>
    <w:rsid w:val="002679FB"/>
    <w:rsid w:val="00270C38"/>
    <w:rsid w:val="00272B13"/>
    <w:rsid w:val="00276CAB"/>
    <w:rsid w:val="00277614"/>
    <w:rsid w:val="00287E94"/>
    <w:rsid w:val="00292B29"/>
    <w:rsid w:val="002952BC"/>
    <w:rsid w:val="00295B7E"/>
    <w:rsid w:val="00295D9C"/>
    <w:rsid w:val="00296BBF"/>
    <w:rsid w:val="002A11A2"/>
    <w:rsid w:val="002A290B"/>
    <w:rsid w:val="002A419C"/>
    <w:rsid w:val="002A514A"/>
    <w:rsid w:val="002A56D9"/>
    <w:rsid w:val="002B1389"/>
    <w:rsid w:val="002B59FF"/>
    <w:rsid w:val="002C0AB6"/>
    <w:rsid w:val="002C1982"/>
    <w:rsid w:val="002C27A0"/>
    <w:rsid w:val="002C5391"/>
    <w:rsid w:val="002D33C3"/>
    <w:rsid w:val="002D354A"/>
    <w:rsid w:val="002D5B25"/>
    <w:rsid w:val="002D5ED0"/>
    <w:rsid w:val="002E1E6B"/>
    <w:rsid w:val="002E28E9"/>
    <w:rsid w:val="002E5CFA"/>
    <w:rsid w:val="002E709E"/>
    <w:rsid w:val="002F15DD"/>
    <w:rsid w:val="002F1EBD"/>
    <w:rsid w:val="002F70D1"/>
    <w:rsid w:val="002F7976"/>
    <w:rsid w:val="00303DC8"/>
    <w:rsid w:val="00304CD6"/>
    <w:rsid w:val="00306387"/>
    <w:rsid w:val="00311E97"/>
    <w:rsid w:val="00312254"/>
    <w:rsid w:val="00312F95"/>
    <w:rsid w:val="00312FC7"/>
    <w:rsid w:val="003132A0"/>
    <w:rsid w:val="003138AA"/>
    <w:rsid w:val="00313D21"/>
    <w:rsid w:val="00316E39"/>
    <w:rsid w:val="00317BF7"/>
    <w:rsid w:val="00323F6E"/>
    <w:rsid w:val="00326605"/>
    <w:rsid w:val="003279C8"/>
    <w:rsid w:val="00340FDE"/>
    <w:rsid w:val="00342964"/>
    <w:rsid w:val="003438EB"/>
    <w:rsid w:val="00346800"/>
    <w:rsid w:val="00347071"/>
    <w:rsid w:val="00347678"/>
    <w:rsid w:val="00350180"/>
    <w:rsid w:val="00351631"/>
    <w:rsid w:val="003552A3"/>
    <w:rsid w:val="003562CE"/>
    <w:rsid w:val="00364D74"/>
    <w:rsid w:val="0036565A"/>
    <w:rsid w:val="00370436"/>
    <w:rsid w:val="003711B3"/>
    <w:rsid w:val="00372C9E"/>
    <w:rsid w:val="00374EF9"/>
    <w:rsid w:val="00375107"/>
    <w:rsid w:val="00380D25"/>
    <w:rsid w:val="0038285F"/>
    <w:rsid w:val="003858BB"/>
    <w:rsid w:val="00386F3E"/>
    <w:rsid w:val="00387D99"/>
    <w:rsid w:val="00387E10"/>
    <w:rsid w:val="00390EAB"/>
    <w:rsid w:val="003915BE"/>
    <w:rsid w:val="00393F45"/>
    <w:rsid w:val="003962AC"/>
    <w:rsid w:val="00396F72"/>
    <w:rsid w:val="00397496"/>
    <w:rsid w:val="003A4E95"/>
    <w:rsid w:val="003A546E"/>
    <w:rsid w:val="003A6A33"/>
    <w:rsid w:val="003B1EDA"/>
    <w:rsid w:val="003B64AE"/>
    <w:rsid w:val="003C2810"/>
    <w:rsid w:val="003D0F76"/>
    <w:rsid w:val="003D3E93"/>
    <w:rsid w:val="003D5D36"/>
    <w:rsid w:val="003D61D2"/>
    <w:rsid w:val="003E0217"/>
    <w:rsid w:val="003E09BF"/>
    <w:rsid w:val="003E1A1B"/>
    <w:rsid w:val="003E22A5"/>
    <w:rsid w:val="003E3B91"/>
    <w:rsid w:val="003E58AE"/>
    <w:rsid w:val="003E72CD"/>
    <w:rsid w:val="003F058E"/>
    <w:rsid w:val="003F0FEC"/>
    <w:rsid w:val="003F3F0D"/>
    <w:rsid w:val="00402607"/>
    <w:rsid w:val="0040280D"/>
    <w:rsid w:val="00406A84"/>
    <w:rsid w:val="00410843"/>
    <w:rsid w:val="00412203"/>
    <w:rsid w:val="00412E47"/>
    <w:rsid w:val="004235C5"/>
    <w:rsid w:val="0042646D"/>
    <w:rsid w:val="0042789A"/>
    <w:rsid w:val="004347A5"/>
    <w:rsid w:val="00435125"/>
    <w:rsid w:val="00435C48"/>
    <w:rsid w:val="00442256"/>
    <w:rsid w:val="004464F8"/>
    <w:rsid w:val="00447629"/>
    <w:rsid w:val="00451E07"/>
    <w:rsid w:val="00452D64"/>
    <w:rsid w:val="00455936"/>
    <w:rsid w:val="0045599D"/>
    <w:rsid w:val="00456815"/>
    <w:rsid w:val="004605D9"/>
    <w:rsid w:val="00461684"/>
    <w:rsid w:val="0046550E"/>
    <w:rsid w:val="004677DC"/>
    <w:rsid w:val="00471FE2"/>
    <w:rsid w:val="00472A19"/>
    <w:rsid w:val="00475A10"/>
    <w:rsid w:val="00476457"/>
    <w:rsid w:val="004767CD"/>
    <w:rsid w:val="00477484"/>
    <w:rsid w:val="0048416D"/>
    <w:rsid w:val="004917BB"/>
    <w:rsid w:val="004946B4"/>
    <w:rsid w:val="004953DD"/>
    <w:rsid w:val="00496906"/>
    <w:rsid w:val="004A0E13"/>
    <w:rsid w:val="004A255B"/>
    <w:rsid w:val="004A34C3"/>
    <w:rsid w:val="004A7A41"/>
    <w:rsid w:val="004B0C8E"/>
    <w:rsid w:val="004B0F88"/>
    <w:rsid w:val="004B1021"/>
    <w:rsid w:val="004B7636"/>
    <w:rsid w:val="004C5524"/>
    <w:rsid w:val="004D07B0"/>
    <w:rsid w:val="004D080B"/>
    <w:rsid w:val="004D1A14"/>
    <w:rsid w:val="004D3713"/>
    <w:rsid w:val="004D39CE"/>
    <w:rsid w:val="004F4D49"/>
    <w:rsid w:val="004F62FC"/>
    <w:rsid w:val="005008C8"/>
    <w:rsid w:val="005017B0"/>
    <w:rsid w:val="00502632"/>
    <w:rsid w:val="00503505"/>
    <w:rsid w:val="005040DD"/>
    <w:rsid w:val="00504752"/>
    <w:rsid w:val="00510784"/>
    <w:rsid w:val="0051105C"/>
    <w:rsid w:val="005111A5"/>
    <w:rsid w:val="005114D0"/>
    <w:rsid w:val="0051150B"/>
    <w:rsid w:val="00512B60"/>
    <w:rsid w:val="00514790"/>
    <w:rsid w:val="00514894"/>
    <w:rsid w:val="00514CFD"/>
    <w:rsid w:val="00523997"/>
    <w:rsid w:val="00524056"/>
    <w:rsid w:val="00524AA7"/>
    <w:rsid w:val="00530053"/>
    <w:rsid w:val="00531E80"/>
    <w:rsid w:val="005343A0"/>
    <w:rsid w:val="005343B2"/>
    <w:rsid w:val="0053458C"/>
    <w:rsid w:val="00541DD4"/>
    <w:rsid w:val="0054354C"/>
    <w:rsid w:val="00544617"/>
    <w:rsid w:val="005465B7"/>
    <w:rsid w:val="005524E9"/>
    <w:rsid w:val="00554344"/>
    <w:rsid w:val="00555E69"/>
    <w:rsid w:val="00556F84"/>
    <w:rsid w:val="0056079D"/>
    <w:rsid w:val="00561F8C"/>
    <w:rsid w:val="00565548"/>
    <w:rsid w:val="00566B38"/>
    <w:rsid w:val="00572C93"/>
    <w:rsid w:val="0057389A"/>
    <w:rsid w:val="00575A40"/>
    <w:rsid w:val="00576138"/>
    <w:rsid w:val="005764B1"/>
    <w:rsid w:val="00584E3E"/>
    <w:rsid w:val="00592879"/>
    <w:rsid w:val="005972E7"/>
    <w:rsid w:val="00597BAF"/>
    <w:rsid w:val="005A188B"/>
    <w:rsid w:val="005A4E60"/>
    <w:rsid w:val="005A56CB"/>
    <w:rsid w:val="005A65B0"/>
    <w:rsid w:val="005B011F"/>
    <w:rsid w:val="005B38F3"/>
    <w:rsid w:val="005B5089"/>
    <w:rsid w:val="005C2C79"/>
    <w:rsid w:val="005C3090"/>
    <w:rsid w:val="005D1206"/>
    <w:rsid w:val="005D1D9F"/>
    <w:rsid w:val="005D4ECA"/>
    <w:rsid w:val="005D5910"/>
    <w:rsid w:val="005E38E8"/>
    <w:rsid w:val="005E6736"/>
    <w:rsid w:val="005E7941"/>
    <w:rsid w:val="005F0877"/>
    <w:rsid w:val="005F0B98"/>
    <w:rsid w:val="005F2F57"/>
    <w:rsid w:val="005F5328"/>
    <w:rsid w:val="005F6402"/>
    <w:rsid w:val="006007E9"/>
    <w:rsid w:val="006030ED"/>
    <w:rsid w:val="0060639F"/>
    <w:rsid w:val="00606C43"/>
    <w:rsid w:val="0061720C"/>
    <w:rsid w:val="00620292"/>
    <w:rsid w:val="00620630"/>
    <w:rsid w:val="00620A13"/>
    <w:rsid w:val="00622D79"/>
    <w:rsid w:val="006252D8"/>
    <w:rsid w:val="0062534D"/>
    <w:rsid w:val="006267F9"/>
    <w:rsid w:val="00627BC1"/>
    <w:rsid w:val="006324C6"/>
    <w:rsid w:val="00632AA3"/>
    <w:rsid w:val="006332CF"/>
    <w:rsid w:val="006341F2"/>
    <w:rsid w:val="00636E3B"/>
    <w:rsid w:val="0064201D"/>
    <w:rsid w:val="00642FB9"/>
    <w:rsid w:val="00644487"/>
    <w:rsid w:val="006459D2"/>
    <w:rsid w:val="00645BED"/>
    <w:rsid w:val="0064643E"/>
    <w:rsid w:val="00652C08"/>
    <w:rsid w:val="006551A0"/>
    <w:rsid w:val="00661775"/>
    <w:rsid w:val="006638C9"/>
    <w:rsid w:val="006652DC"/>
    <w:rsid w:val="006673D6"/>
    <w:rsid w:val="00671CDE"/>
    <w:rsid w:val="006731C2"/>
    <w:rsid w:val="0067570C"/>
    <w:rsid w:val="00686B44"/>
    <w:rsid w:val="006904C1"/>
    <w:rsid w:val="00694C22"/>
    <w:rsid w:val="00695763"/>
    <w:rsid w:val="006970F0"/>
    <w:rsid w:val="006A3648"/>
    <w:rsid w:val="006A3C5D"/>
    <w:rsid w:val="006A4E6C"/>
    <w:rsid w:val="006A534C"/>
    <w:rsid w:val="006A5C45"/>
    <w:rsid w:val="006A5DFD"/>
    <w:rsid w:val="006B1359"/>
    <w:rsid w:val="006B15C6"/>
    <w:rsid w:val="006B5E24"/>
    <w:rsid w:val="006C1644"/>
    <w:rsid w:val="006C18BD"/>
    <w:rsid w:val="006D0EB2"/>
    <w:rsid w:val="006D422E"/>
    <w:rsid w:val="006D46A3"/>
    <w:rsid w:val="006D7628"/>
    <w:rsid w:val="006E4EA7"/>
    <w:rsid w:val="006E5912"/>
    <w:rsid w:val="006E62EB"/>
    <w:rsid w:val="006E7B7F"/>
    <w:rsid w:val="006F1B0D"/>
    <w:rsid w:val="006F47BD"/>
    <w:rsid w:val="006F512D"/>
    <w:rsid w:val="006F7190"/>
    <w:rsid w:val="00700653"/>
    <w:rsid w:val="00701738"/>
    <w:rsid w:val="00702405"/>
    <w:rsid w:val="00706D32"/>
    <w:rsid w:val="00707247"/>
    <w:rsid w:val="00710F36"/>
    <w:rsid w:val="007125FF"/>
    <w:rsid w:val="0071279D"/>
    <w:rsid w:val="0071403C"/>
    <w:rsid w:val="00715772"/>
    <w:rsid w:val="007157E7"/>
    <w:rsid w:val="00717B43"/>
    <w:rsid w:val="0072193B"/>
    <w:rsid w:val="00721C11"/>
    <w:rsid w:val="00723096"/>
    <w:rsid w:val="00727637"/>
    <w:rsid w:val="007364BF"/>
    <w:rsid w:val="00736725"/>
    <w:rsid w:val="00736793"/>
    <w:rsid w:val="00741EC2"/>
    <w:rsid w:val="00742650"/>
    <w:rsid w:val="007445A3"/>
    <w:rsid w:val="00747AA0"/>
    <w:rsid w:val="007522DD"/>
    <w:rsid w:val="007525F2"/>
    <w:rsid w:val="007551C8"/>
    <w:rsid w:val="00761B8E"/>
    <w:rsid w:val="007630D2"/>
    <w:rsid w:val="007661F7"/>
    <w:rsid w:val="0076691E"/>
    <w:rsid w:val="00770291"/>
    <w:rsid w:val="00773671"/>
    <w:rsid w:val="00773EC7"/>
    <w:rsid w:val="007740C2"/>
    <w:rsid w:val="00775FCB"/>
    <w:rsid w:val="00776461"/>
    <w:rsid w:val="00777505"/>
    <w:rsid w:val="00782076"/>
    <w:rsid w:val="007834CC"/>
    <w:rsid w:val="00787D3B"/>
    <w:rsid w:val="00797888"/>
    <w:rsid w:val="007A0770"/>
    <w:rsid w:val="007A1DF0"/>
    <w:rsid w:val="007A3137"/>
    <w:rsid w:val="007A44EC"/>
    <w:rsid w:val="007A670B"/>
    <w:rsid w:val="007B2E66"/>
    <w:rsid w:val="007B2E9D"/>
    <w:rsid w:val="007B79AA"/>
    <w:rsid w:val="007C2693"/>
    <w:rsid w:val="007C5DA6"/>
    <w:rsid w:val="007C648D"/>
    <w:rsid w:val="007C6517"/>
    <w:rsid w:val="007D189A"/>
    <w:rsid w:val="007D18D6"/>
    <w:rsid w:val="007E01F7"/>
    <w:rsid w:val="007E2E04"/>
    <w:rsid w:val="007E7DEB"/>
    <w:rsid w:val="007F3BE6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24270"/>
    <w:rsid w:val="00836383"/>
    <w:rsid w:val="00843577"/>
    <w:rsid w:val="00844994"/>
    <w:rsid w:val="0084689C"/>
    <w:rsid w:val="00847368"/>
    <w:rsid w:val="00851CEE"/>
    <w:rsid w:val="00853022"/>
    <w:rsid w:val="00856459"/>
    <w:rsid w:val="00860B07"/>
    <w:rsid w:val="00861E3A"/>
    <w:rsid w:val="00863611"/>
    <w:rsid w:val="00863E73"/>
    <w:rsid w:val="00867779"/>
    <w:rsid w:val="00873C68"/>
    <w:rsid w:val="008821B6"/>
    <w:rsid w:val="00884859"/>
    <w:rsid w:val="008848F7"/>
    <w:rsid w:val="0088619C"/>
    <w:rsid w:val="00886CD1"/>
    <w:rsid w:val="00887461"/>
    <w:rsid w:val="00891259"/>
    <w:rsid w:val="008913CD"/>
    <w:rsid w:val="00895567"/>
    <w:rsid w:val="00897E6A"/>
    <w:rsid w:val="008A19F3"/>
    <w:rsid w:val="008A2739"/>
    <w:rsid w:val="008A3C7E"/>
    <w:rsid w:val="008A447D"/>
    <w:rsid w:val="008A5214"/>
    <w:rsid w:val="008A6882"/>
    <w:rsid w:val="008A7235"/>
    <w:rsid w:val="008B1742"/>
    <w:rsid w:val="008B2FF6"/>
    <w:rsid w:val="008B3835"/>
    <w:rsid w:val="008B5671"/>
    <w:rsid w:val="008B57AD"/>
    <w:rsid w:val="008B5D97"/>
    <w:rsid w:val="008C0D47"/>
    <w:rsid w:val="008C30AA"/>
    <w:rsid w:val="008C4B79"/>
    <w:rsid w:val="008C6310"/>
    <w:rsid w:val="008D417C"/>
    <w:rsid w:val="008D47F3"/>
    <w:rsid w:val="008D4E27"/>
    <w:rsid w:val="008D6356"/>
    <w:rsid w:val="008E1016"/>
    <w:rsid w:val="008E5F62"/>
    <w:rsid w:val="008F3155"/>
    <w:rsid w:val="008F4105"/>
    <w:rsid w:val="008F6FA6"/>
    <w:rsid w:val="008F7520"/>
    <w:rsid w:val="00900F0D"/>
    <w:rsid w:val="00907058"/>
    <w:rsid w:val="0090747E"/>
    <w:rsid w:val="009078D1"/>
    <w:rsid w:val="00912AA6"/>
    <w:rsid w:val="00914981"/>
    <w:rsid w:val="00915E43"/>
    <w:rsid w:val="0092285C"/>
    <w:rsid w:val="00922A0E"/>
    <w:rsid w:val="009236FA"/>
    <w:rsid w:val="009260F6"/>
    <w:rsid w:val="00930B24"/>
    <w:rsid w:val="00931494"/>
    <w:rsid w:val="009378F7"/>
    <w:rsid w:val="00940731"/>
    <w:rsid w:val="00941637"/>
    <w:rsid w:val="00944557"/>
    <w:rsid w:val="00946800"/>
    <w:rsid w:val="00950955"/>
    <w:rsid w:val="0095138C"/>
    <w:rsid w:val="0095481A"/>
    <w:rsid w:val="00955863"/>
    <w:rsid w:val="0095641C"/>
    <w:rsid w:val="00957C73"/>
    <w:rsid w:val="00962BF3"/>
    <w:rsid w:val="0096507D"/>
    <w:rsid w:val="009660A7"/>
    <w:rsid w:val="0096798D"/>
    <w:rsid w:val="00970E98"/>
    <w:rsid w:val="009730DA"/>
    <w:rsid w:val="00974495"/>
    <w:rsid w:val="0097494B"/>
    <w:rsid w:val="0097511E"/>
    <w:rsid w:val="009800A6"/>
    <w:rsid w:val="0098081B"/>
    <w:rsid w:val="0098133E"/>
    <w:rsid w:val="00985C10"/>
    <w:rsid w:val="009863FC"/>
    <w:rsid w:val="0098708B"/>
    <w:rsid w:val="00987BAF"/>
    <w:rsid w:val="00990EAC"/>
    <w:rsid w:val="00991D11"/>
    <w:rsid w:val="00996194"/>
    <w:rsid w:val="0099717C"/>
    <w:rsid w:val="00997825"/>
    <w:rsid w:val="0099793B"/>
    <w:rsid w:val="009A06EE"/>
    <w:rsid w:val="009A1CB3"/>
    <w:rsid w:val="009A78AA"/>
    <w:rsid w:val="009A7F2A"/>
    <w:rsid w:val="009B0D3B"/>
    <w:rsid w:val="009B38E5"/>
    <w:rsid w:val="009C15AC"/>
    <w:rsid w:val="009C1E84"/>
    <w:rsid w:val="009C2712"/>
    <w:rsid w:val="009C36DE"/>
    <w:rsid w:val="009C42B6"/>
    <w:rsid w:val="009C49BB"/>
    <w:rsid w:val="009C5201"/>
    <w:rsid w:val="009C62A8"/>
    <w:rsid w:val="009C6785"/>
    <w:rsid w:val="009D0E90"/>
    <w:rsid w:val="009D0FD9"/>
    <w:rsid w:val="009D483E"/>
    <w:rsid w:val="009D5528"/>
    <w:rsid w:val="009D6117"/>
    <w:rsid w:val="009D69EC"/>
    <w:rsid w:val="009E4181"/>
    <w:rsid w:val="009F1C8A"/>
    <w:rsid w:val="009F2F14"/>
    <w:rsid w:val="009F574B"/>
    <w:rsid w:val="009F59D7"/>
    <w:rsid w:val="009F7CCF"/>
    <w:rsid w:val="00A01824"/>
    <w:rsid w:val="00A0279B"/>
    <w:rsid w:val="00A06116"/>
    <w:rsid w:val="00A073F5"/>
    <w:rsid w:val="00A14315"/>
    <w:rsid w:val="00A22E7D"/>
    <w:rsid w:val="00A23666"/>
    <w:rsid w:val="00A2516C"/>
    <w:rsid w:val="00A26122"/>
    <w:rsid w:val="00A268D0"/>
    <w:rsid w:val="00A30020"/>
    <w:rsid w:val="00A30081"/>
    <w:rsid w:val="00A3550C"/>
    <w:rsid w:val="00A36956"/>
    <w:rsid w:val="00A40A9D"/>
    <w:rsid w:val="00A43971"/>
    <w:rsid w:val="00A43D43"/>
    <w:rsid w:val="00A477B9"/>
    <w:rsid w:val="00A50EA5"/>
    <w:rsid w:val="00A51A5D"/>
    <w:rsid w:val="00A52CF3"/>
    <w:rsid w:val="00A54F03"/>
    <w:rsid w:val="00A57C98"/>
    <w:rsid w:val="00A631A3"/>
    <w:rsid w:val="00A6325E"/>
    <w:rsid w:val="00A63893"/>
    <w:rsid w:val="00A64A7D"/>
    <w:rsid w:val="00A6518F"/>
    <w:rsid w:val="00A66360"/>
    <w:rsid w:val="00A67E0B"/>
    <w:rsid w:val="00A702AE"/>
    <w:rsid w:val="00A70C76"/>
    <w:rsid w:val="00A7464D"/>
    <w:rsid w:val="00A75FE6"/>
    <w:rsid w:val="00A80780"/>
    <w:rsid w:val="00A82498"/>
    <w:rsid w:val="00A8274F"/>
    <w:rsid w:val="00A86831"/>
    <w:rsid w:val="00A93B7E"/>
    <w:rsid w:val="00A94468"/>
    <w:rsid w:val="00AA16BA"/>
    <w:rsid w:val="00AA1EA4"/>
    <w:rsid w:val="00AA36CA"/>
    <w:rsid w:val="00AA487E"/>
    <w:rsid w:val="00AA50F6"/>
    <w:rsid w:val="00AB047F"/>
    <w:rsid w:val="00AB074B"/>
    <w:rsid w:val="00AB276B"/>
    <w:rsid w:val="00AB2EEF"/>
    <w:rsid w:val="00AB465D"/>
    <w:rsid w:val="00AB7875"/>
    <w:rsid w:val="00AC051E"/>
    <w:rsid w:val="00AC2B27"/>
    <w:rsid w:val="00AC354C"/>
    <w:rsid w:val="00AC4F31"/>
    <w:rsid w:val="00AC5081"/>
    <w:rsid w:val="00AC53A7"/>
    <w:rsid w:val="00AC6FD3"/>
    <w:rsid w:val="00AD031D"/>
    <w:rsid w:val="00AD0740"/>
    <w:rsid w:val="00AD1E5B"/>
    <w:rsid w:val="00AD74DC"/>
    <w:rsid w:val="00AD7CB5"/>
    <w:rsid w:val="00AE496E"/>
    <w:rsid w:val="00AE4CE5"/>
    <w:rsid w:val="00AF478D"/>
    <w:rsid w:val="00AF7668"/>
    <w:rsid w:val="00B06087"/>
    <w:rsid w:val="00B06B73"/>
    <w:rsid w:val="00B0759D"/>
    <w:rsid w:val="00B125F0"/>
    <w:rsid w:val="00B142BF"/>
    <w:rsid w:val="00B158A4"/>
    <w:rsid w:val="00B22CED"/>
    <w:rsid w:val="00B2571F"/>
    <w:rsid w:val="00B27F07"/>
    <w:rsid w:val="00B3164A"/>
    <w:rsid w:val="00B31AF1"/>
    <w:rsid w:val="00B36C5A"/>
    <w:rsid w:val="00B37E6B"/>
    <w:rsid w:val="00B42273"/>
    <w:rsid w:val="00B426FB"/>
    <w:rsid w:val="00B475F9"/>
    <w:rsid w:val="00B5318D"/>
    <w:rsid w:val="00B62D3F"/>
    <w:rsid w:val="00B63A5B"/>
    <w:rsid w:val="00B6451B"/>
    <w:rsid w:val="00B6574F"/>
    <w:rsid w:val="00B65C4F"/>
    <w:rsid w:val="00B6663A"/>
    <w:rsid w:val="00B7174E"/>
    <w:rsid w:val="00B739FA"/>
    <w:rsid w:val="00B7614B"/>
    <w:rsid w:val="00B775B6"/>
    <w:rsid w:val="00B7797D"/>
    <w:rsid w:val="00B84157"/>
    <w:rsid w:val="00B869D3"/>
    <w:rsid w:val="00B90192"/>
    <w:rsid w:val="00B90AEE"/>
    <w:rsid w:val="00B959EE"/>
    <w:rsid w:val="00B9769E"/>
    <w:rsid w:val="00BB0350"/>
    <w:rsid w:val="00BB24A9"/>
    <w:rsid w:val="00BB41FD"/>
    <w:rsid w:val="00BB7AEE"/>
    <w:rsid w:val="00BC0D02"/>
    <w:rsid w:val="00BC1057"/>
    <w:rsid w:val="00BC17B4"/>
    <w:rsid w:val="00BC283C"/>
    <w:rsid w:val="00BC6799"/>
    <w:rsid w:val="00BC69C1"/>
    <w:rsid w:val="00BD2B75"/>
    <w:rsid w:val="00BD442E"/>
    <w:rsid w:val="00BD5730"/>
    <w:rsid w:val="00BD738C"/>
    <w:rsid w:val="00BE1169"/>
    <w:rsid w:val="00BE35DB"/>
    <w:rsid w:val="00BE39B8"/>
    <w:rsid w:val="00BE71FF"/>
    <w:rsid w:val="00BF0033"/>
    <w:rsid w:val="00BF100A"/>
    <w:rsid w:val="00BF1424"/>
    <w:rsid w:val="00BF44A4"/>
    <w:rsid w:val="00BF7BFF"/>
    <w:rsid w:val="00C00160"/>
    <w:rsid w:val="00C035AA"/>
    <w:rsid w:val="00C06746"/>
    <w:rsid w:val="00C105A1"/>
    <w:rsid w:val="00C10B2D"/>
    <w:rsid w:val="00C112B1"/>
    <w:rsid w:val="00C11E33"/>
    <w:rsid w:val="00C122F9"/>
    <w:rsid w:val="00C12ED0"/>
    <w:rsid w:val="00C1681F"/>
    <w:rsid w:val="00C17699"/>
    <w:rsid w:val="00C2408C"/>
    <w:rsid w:val="00C25265"/>
    <w:rsid w:val="00C2714A"/>
    <w:rsid w:val="00C3646B"/>
    <w:rsid w:val="00C435ED"/>
    <w:rsid w:val="00C44F52"/>
    <w:rsid w:val="00C52A0D"/>
    <w:rsid w:val="00C54F79"/>
    <w:rsid w:val="00C56E17"/>
    <w:rsid w:val="00C61DF4"/>
    <w:rsid w:val="00C66AEC"/>
    <w:rsid w:val="00C66B70"/>
    <w:rsid w:val="00C86701"/>
    <w:rsid w:val="00C8774D"/>
    <w:rsid w:val="00C92C19"/>
    <w:rsid w:val="00C9376A"/>
    <w:rsid w:val="00C93C3A"/>
    <w:rsid w:val="00C96227"/>
    <w:rsid w:val="00CA462A"/>
    <w:rsid w:val="00CA46E3"/>
    <w:rsid w:val="00CA73F6"/>
    <w:rsid w:val="00CB1422"/>
    <w:rsid w:val="00CB211A"/>
    <w:rsid w:val="00CC2529"/>
    <w:rsid w:val="00CC3B6C"/>
    <w:rsid w:val="00CC3D23"/>
    <w:rsid w:val="00CC4111"/>
    <w:rsid w:val="00CC46AA"/>
    <w:rsid w:val="00CD0405"/>
    <w:rsid w:val="00CD1405"/>
    <w:rsid w:val="00CE2CB8"/>
    <w:rsid w:val="00CE3A3D"/>
    <w:rsid w:val="00CE7A30"/>
    <w:rsid w:val="00CE7A85"/>
    <w:rsid w:val="00CF3070"/>
    <w:rsid w:val="00CF3B09"/>
    <w:rsid w:val="00CF4EF6"/>
    <w:rsid w:val="00D008C2"/>
    <w:rsid w:val="00D0476C"/>
    <w:rsid w:val="00D06070"/>
    <w:rsid w:val="00D065A6"/>
    <w:rsid w:val="00D1204C"/>
    <w:rsid w:val="00D168E4"/>
    <w:rsid w:val="00D1695C"/>
    <w:rsid w:val="00D16DA5"/>
    <w:rsid w:val="00D20F86"/>
    <w:rsid w:val="00D21B1E"/>
    <w:rsid w:val="00D24A5D"/>
    <w:rsid w:val="00D25CD9"/>
    <w:rsid w:val="00D26A08"/>
    <w:rsid w:val="00D270A5"/>
    <w:rsid w:val="00D2756B"/>
    <w:rsid w:val="00D3115C"/>
    <w:rsid w:val="00D31A36"/>
    <w:rsid w:val="00D33851"/>
    <w:rsid w:val="00D37FCB"/>
    <w:rsid w:val="00D4023D"/>
    <w:rsid w:val="00D4069A"/>
    <w:rsid w:val="00D42D7C"/>
    <w:rsid w:val="00D46829"/>
    <w:rsid w:val="00D478EB"/>
    <w:rsid w:val="00D5209E"/>
    <w:rsid w:val="00D5226D"/>
    <w:rsid w:val="00D53C53"/>
    <w:rsid w:val="00D54ECC"/>
    <w:rsid w:val="00D60E9E"/>
    <w:rsid w:val="00D64438"/>
    <w:rsid w:val="00D664C5"/>
    <w:rsid w:val="00D7189D"/>
    <w:rsid w:val="00D730CA"/>
    <w:rsid w:val="00D7624C"/>
    <w:rsid w:val="00D762EF"/>
    <w:rsid w:val="00D76BF4"/>
    <w:rsid w:val="00D801DF"/>
    <w:rsid w:val="00D807CC"/>
    <w:rsid w:val="00D86307"/>
    <w:rsid w:val="00D90294"/>
    <w:rsid w:val="00D918E9"/>
    <w:rsid w:val="00D94F64"/>
    <w:rsid w:val="00D978E4"/>
    <w:rsid w:val="00DA33AC"/>
    <w:rsid w:val="00DA3CBC"/>
    <w:rsid w:val="00DA64D0"/>
    <w:rsid w:val="00DA6582"/>
    <w:rsid w:val="00DB0DFE"/>
    <w:rsid w:val="00DB2114"/>
    <w:rsid w:val="00DB30F4"/>
    <w:rsid w:val="00DB47F1"/>
    <w:rsid w:val="00DB67CB"/>
    <w:rsid w:val="00DC22C2"/>
    <w:rsid w:val="00DC4DCC"/>
    <w:rsid w:val="00DC575A"/>
    <w:rsid w:val="00DC5FE1"/>
    <w:rsid w:val="00DC77D7"/>
    <w:rsid w:val="00DD2B98"/>
    <w:rsid w:val="00DD4754"/>
    <w:rsid w:val="00DD586B"/>
    <w:rsid w:val="00DE03C1"/>
    <w:rsid w:val="00DE18B5"/>
    <w:rsid w:val="00DE501B"/>
    <w:rsid w:val="00DF09F4"/>
    <w:rsid w:val="00E02E0B"/>
    <w:rsid w:val="00E045B3"/>
    <w:rsid w:val="00E045E6"/>
    <w:rsid w:val="00E0593E"/>
    <w:rsid w:val="00E07FFB"/>
    <w:rsid w:val="00E14027"/>
    <w:rsid w:val="00E150D0"/>
    <w:rsid w:val="00E1602A"/>
    <w:rsid w:val="00E208B0"/>
    <w:rsid w:val="00E2524F"/>
    <w:rsid w:val="00E26720"/>
    <w:rsid w:val="00E26AA4"/>
    <w:rsid w:val="00E36DF7"/>
    <w:rsid w:val="00E41AEE"/>
    <w:rsid w:val="00E46889"/>
    <w:rsid w:val="00E4794F"/>
    <w:rsid w:val="00E508A7"/>
    <w:rsid w:val="00E50F28"/>
    <w:rsid w:val="00E51875"/>
    <w:rsid w:val="00E60A44"/>
    <w:rsid w:val="00E61B22"/>
    <w:rsid w:val="00E645D8"/>
    <w:rsid w:val="00E646CE"/>
    <w:rsid w:val="00E64EA8"/>
    <w:rsid w:val="00E666EA"/>
    <w:rsid w:val="00E74087"/>
    <w:rsid w:val="00E85295"/>
    <w:rsid w:val="00E85CEA"/>
    <w:rsid w:val="00E8690C"/>
    <w:rsid w:val="00E91482"/>
    <w:rsid w:val="00E96276"/>
    <w:rsid w:val="00E97C53"/>
    <w:rsid w:val="00EA1BA1"/>
    <w:rsid w:val="00EA328F"/>
    <w:rsid w:val="00EA6493"/>
    <w:rsid w:val="00EA70F3"/>
    <w:rsid w:val="00EA7476"/>
    <w:rsid w:val="00EB0651"/>
    <w:rsid w:val="00EB0E60"/>
    <w:rsid w:val="00EB1F89"/>
    <w:rsid w:val="00EB1FC2"/>
    <w:rsid w:val="00EB57B5"/>
    <w:rsid w:val="00EB6A0B"/>
    <w:rsid w:val="00EB7D5A"/>
    <w:rsid w:val="00EC0BBD"/>
    <w:rsid w:val="00EC14DF"/>
    <w:rsid w:val="00EC17C1"/>
    <w:rsid w:val="00EC1BB9"/>
    <w:rsid w:val="00ED39D3"/>
    <w:rsid w:val="00ED3B32"/>
    <w:rsid w:val="00ED4484"/>
    <w:rsid w:val="00ED65FC"/>
    <w:rsid w:val="00ED6B45"/>
    <w:rsid w:val="00ED7346"/>
    <w:rsid w:val="00ED77F3"/>
    <w:rsid w:val="00ED7FD2"/>
    <w:rsid w:val="00EE39D2"/>
    <w:rsid w:val="00EE45D4"/>
    <w:rsid w:val="00EE526F"/>
    <w:rsid w:val="00EEC03C"/>
    <w:rsid w:val="00EF1410"/>
    <w:rsid w:val="00EF2542"/>
    <w:rsid w:val="00EF3BFF"/>
    <w:rsid w:val="00F0198A"/>
    <w:rsid w:val="00F05BB5"/>
    <w:rsid w:val="00F05C50"/>
    <w:rsid w:val="00F0716A"/>
    <w:rsid w:val="00F113BF"/>
    <w:rsid w:val="00F11A60"/>
    <w:rsid w:val="00F16D9C"/>
    <w:rsid w:val="00F17B8F"/>
    <w:rsid w:val="00F20633"/>
    <w:rsid w:val="00F20ED0"/>
    <w:rsid w:val="00F22644"/>
    <w:rsid w:val="00F2337D"/>
    <w:rsid w:val="00F25908"/>
    <w:rsid w:val="00F26E37"/>
    <w:rsid w:val="00F310BA"/>
    <w:rsid w:val="00F31613"/>
    <w:rsid w:val="00F31A57"/>
    <w:rsid w:val="00F32A7C"/>
    <w:rsid w:val="00F34EC4"/>
    <w:rsid w:val="00F374E5"/>
    <w:rsid w:val="00F4021D"/>
    <w:rsid w:val="00F41216"/>
    <w:rsid w:val="00F4271F"/>
    <w:rsid w:val="00F441DB"/>
    <w:rsid w:val="00F46E4C"/>
    <w:rsid w:val="00F52B60"/>
    <w:rsid w:val="00F5534E"/>
    <w:rsid w:val="00F56EEF"/>
    <w:rsid w:val="00F6024D"/>
    <w:rsid w:val="00F6042B"/>
    <w:rsid w:val="00F61A4C"/>
    <w:rsid w:val="00F62A47"/>
    <w:rsid w:val="00F62DCD"/>
    <w:rsid w:val="00F646B1"/>
    <w:rsid w:val="00F678FD"/>
    <w:rsid w:val="00F7451A"/>
    <w:rsid w:val="00F745DD"/>
    <w:rsid w:val="00F76B03"/>
    <w:rsid w:val="00F76EBD"/>
    <w:rsid w:val="00F76FAB"/>
    <w:rsid w:val="00F803CF"/>
    <w:rsid w:val="00F84720"/>
    <w:rsid w:val="00F8478E"/>
    <w:rsid w:val="00F84AC0"/>
    <w:rsid w:val="00F84B99"/>
    <w:rsid w:val="00F85769"/>
    <w:rsid w:val="00F8700A"/>
    <w:rsid w:val="00F91124"/>
    <w:rsid w:val="00F94D75"/>
    <w:rsid w:val="00F9550F"/>
    <w:rsid w:val="00FA3223"/>
    <w:rsid w:val="00FA3A84"/>
    <w:rsid w:val="00FA3AD6"/>
    <w:rsid w:val="00FA6956"/>
    <w:rsid w:val="00FA6B80"/>
    <w:rsid w:val="00FB0572"/>
    <w:rsid w:val="00FB05EA"/>
    <w:rsid w:val="00FB121E"/>
    <w:rsid w:val="00FB55D5"/>
    <w:rsid w:val="00FC4678"/>
    <w:rsid w:val="00FC6AE0"/>
    <w:rsid w:val="00FD0C4A"/>
    <w:rsid w:val="00FD2680"/>
    <w:rsid w:val="00FD73B1"/>
    <w:rsid w:val="00FE3635"/>
    <w:rsid w:val="00FE77D9"/>
    <w:rsid w:val="00FF1180"/>
    <w:rsid w:val="00FF24B6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DB950C6E-496B-4517-AA06-78E43BC2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B959EE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EA6493"/>
    <w:pPr>
      <w:keepNext/>
      <w:keepLines/>
      <w:pageBreakBefore/>
      <w:numPr>
        <w:numId w:val="4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EA6493"/>
    <w:pPr>
      <w:keepNext/>
      <w:keepLines/>
      <w:numPr>
        <w:ilvl w:val="1"/>
        <w:numId w:val="4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EA6493"/>
    <w:pPr>
      <w:keepNext/>
      <w:keepLines/>
      <w:numPr>
        <w:ilvl w:val="2"/>
        <w:numId w:val="4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EA6493"/>
    <w:pPr>
      <w:keepNext/>
      <w:keepLines/>
      <w:numPr>
        <w:ilvl w:val="3"/>
        <w:numId w:val="4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815163"/>
    <w:pPr>
      <w:keepNext/>
      <w:keepLines/>
      <w:numPr>
        <w:ilvl w:val="4"/>
        <w:numId w:val="4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6D46A3"/>
    <w:pPr>
      <w:keepNext/>
      <w:keepLines/>
      <w:numPr>
        <w:ilvl w:val="5"/>
        <w:numId w:val="4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6D46A3"/>
    <w:pPr>
      <w:keepNext/>
      <w:keepLines/>
      <w:numPr>
        <w:ilvl w:val="6"/>
        <w:numId w:val="4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6D46A3"/>
    <w:pPr>
      <w:keepNext/>
      <w:keepLines/>
      <w:numPr>
        <w:ilvl w:val="7"/>
        <w:numId w:val="4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6D46A3"/>
    <w:pPr>
      <w:keepNext/>
      <w:keepLines/>
      <w:numPr>
        <w:ilvl w:val="8"/>
        <w:numId w:val="4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4">
    <w:name w:val="List Paragraph"/>
    <w:aliases w:val="vgu_List1"/>
    <w:basedOn w:val="a0"/>
    <w:link w:val="a5"/>
    <w:uiPriority w:val="34"/>
    <w:qFormat/>
    <w:rsid w:val="006D46A3"/>
    <w:pPr>
      <w:keepLines/>
      <w:tabs>
        <w:tab w:val="left" w:pos="1276"/>
      </w:tabs>
      <w:spacing w:before="0"/>
      <w:ind w:firstLine="0"/>
    </w:pPr>
  </w:style>
  <w:style w:type="character" w:customStyle="1" w:styleId="a5">
    <w:name w:val="Абзац списка Знак"/>
    <w:aliases w:val="vgu_List1 Знак"/>
    <w:basedOn w:val="a1"/>
    <w:link w:val="a4"/>
    <w:uiPriority w:val="34"/>
    <w:qFormat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4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1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4"/>
    <w:rsid w:val="006819D3"/>
    <w:pPr>
      <w:numPr>
        <w:numId w:val="3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0"/>
    <w:uiPriority w:val="99"/>
    <w:semiHidden/>
    <w:unhideWhenUsed/>
    <w:qFormat/>
    <w:rsid w:val="00ED6EE3"/>
    <w:pPr>
      <w:numPr>
        <w:numId w:val="1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0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0"/>
    <w:next w:val="a0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1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1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2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2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0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1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0"/>
    <w:next w:val="a0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1B4FD1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0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0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1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0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1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1"/>
    <w:rsid w:val="00C17A21"/>
    <w:rPr>
      <w:szCs w:val="24"/>
    </w:rPr>
  </w:style>
  <w:style w:type="paragraph" w:customStyle="1" w:styleId="vguxTitleDocName">
    <w:name w:val="vgux_TitleDocName"/>
    <w:basedOn w:val="a0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0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0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1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0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1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0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FollowedHyperlink"/>
    <w:basedOn w:val="a1"/>
    <w:uiPriority w:val="99"/>
    <w:semiHidden/>
    <w:unhideWhenUsed/>
    <w:rsid w:val="007E01F7"/>
    <w:rPr>
      <w:color w:val="800080" w:themeColor="followed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7525F2"/>
    <w:rPr>
      <w:color w:val="605E5C"/>
      <w:shd w:val="clear" w:color="auto" w:fill="E1DFDD"/>
    </w:rPr>
  </w:style>
  <w:style w:type="paragraph" w:styleId="afd">
    <w:name w:val="Normal (Web)"/>
    <w:basedOn w:val="a0"/>
    <w:uiPriority w:val="99"/>
    <w:semiHidden/>
    <w:unhideWhenUsed/>
    <w:rsid w:val="00E150D0"/>
    <w:rPr>
      <w:rFonts w:cs="Times New Roman"/>
      <w:szCs w:val="24"/>
    </w:rPr>
  </w:style>
  <w:style w:type="character" w:customStyle="1" w:styleId="normaltextrun">
    <w:name w:val="normaltextrun"/>
    <w:basedOn w:val="a1"/>
    <w:rsid w:val="00736725"/>
  </w:style>
  <w:style w:type="character" w:customStyle="1" w:styleId="eop">
    <w:name w:val="eop"/>
    <w:basedOn w:val="a1"/>
    <w:rsid w:val="00736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umango.ai/" TargetMode="External"/><Relationship Id="rId18" Type="http://schemas.openxmlformats.org/officeDocument/2006/relationships/image" Target="media/image5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tbod.me/" TargetMode="Externa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yperlink" Target="https://www.2peak.com/" TargetMode="External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1CBBD4-E55D-44F7-A051-F1AF67C70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557</TotalTime>
  <Pages>29</Pages>
  <Words>4620</Words>
  <Characters>26339</Characters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LinksUpToDate>false</LinksUpToDate>
  <CharactersWithSpaces>30898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:description/>
  <cp:lastPrinted>2025-11-12T05:04:00Z</cp:lastPrinted>
  <dcterms:created xsi:type="dcterms:W3CDTF">2026-09-14T21:46:00Z</dcterms:created>
  <dcterms:modified xsi:type="dcterms:W3CDTF">2026-10-04T21:11:00Z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